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96"/>
        <w:gridCol w:w="1089"/>
        <w:gridCol w:w="1320"/>
        <w:gridCol w:w="795"/>
        <w:gridCol w:w="57"/>
        <w:gridCol w:w="2835"/>
        <w:gridCol w:w="2892"/>
        <w:gridCol w:w="4196"/>
      </w:tblGrid>
      <w:tr w:rsidR="00791548" w14:paraId="257FAF08" w14:textId="77777777" w:rsidTr="005A4DA3">
        <w:trPr>
          <w:cantSplit/>
          <w:trHeight w:hRule="exact" w:val="360"/>
          <w:jc w:val="center"/>
        </w:trPr>
        <w:tc>
          <w:tcPr>
            <w:tcW w:w="2296" w:type="dxa"/>
            <w:vAlign w:val="bottom"/>
          </w:tcPr>
          <w:p w14:paraId="1A4CE818" w14:textId="4579A86B" w:rsidR="00791548" w:rsidRPr="0066538D" w:rsidRDefault="00791548" w:rsidP="009C15D8">
            <w:pPr>
              <w:pStyle w:val="berschrift1"/>
              <w:rPr>
                <w:sz w:val="24"/>
              </w:rPr>
            </w:pPr>
            <w:r w:rsidRPr="0066538D">
              <w:rPr>
                <w:sz w:val="24"/>
              </w:rPr>
              <w:t>Stundenplan</w:t>
            </w:r>
          </w:p>
        </w:tc>
        <w:tc>
          <w:tcPr>
            <w:tcW w:w="1089" w:type="dxa"/>
            <w:vAlign w:val="bottom"/>
          </w:tcPr>
          <w:p w14:paraId="13709AF1" w14:textId="77777777" w:rsidR="00791548" w:rsidRPr="0062667C" w:rsidRDefault="00791548" w:rsidP="005A4DA3">
            <w:pPr>
              <w:rPr>
                <w:i/>
                <w:sz w:val="10"/>
              </w:rPr>
            </w:pPr>
          </w:p>
          <w:p w14:paraId="61F4C832" w14:textId="77777777" w:rsidR="00791548" w:rsidRPr="0062667C" w:rsidRDefault="00791548" w:rsidP="005A4DA3">
            <w:pPr>
              <w:rPr>
                <w:i/>
              </w:rPr>
            </w:pPr>
            <w:r w:rsidRPr="0062667C">
              <w:rPr>
                <w:i/>
                <w:sz w:val="14"/>
              </w:rPr>
              <w:t xml:space="preserve">im Schuljahr </w:t>
            </w:r>
          </w:p>
        </w:tc>
        <w:tc>
          <w:tcPr>
            <w:tcW w:w="1320" w:type="dxa"/>
            <w:vAlign w:val="bottom"/>
          </w:tcPr>
          <w:p w14:paraId="06B10C4C" w14:textId="4258F70B" w:rsidR="00791548" w:rsidRPr="00A327CB" w:rsidRDefault="00721DCA" w:rsidP="005A4DA3">
            <w:pPr>
              <w:rPr>
                <w:i/>
                <w:color w:val="0000FF"/>
                <w:sz w:val="24"/>
              </w:rPr>
            </w:pPr>
            <w:r w:rsidRPr="00A327CB">
              <w:rPr>
                <w:i/>
                <w:color w:val="0000FF"/>
                <w:sz w:val="24"/>
              </w:rPr>
              <w:t>20</w:t>
            </w:r>
            <w:r w:rsidR="00542880" w:rsidRPr="00A327CB">
              <w:rPr>
                <w:i/>
                <w:color w:val="0000FF"/>
                <w:sz w:val="24"/>
              </w:rPr>
              <w:t>2</w:t>
            </w:r>
            <w:r w:rsidR="00AB43CA">
              <w:rPr>
                <w:i/>
                <w:color w:val="0000FF"/>
                <w:sz w:val="24"/>
              </w:rPr>
              <w:t>4</w:t>
            </w:r>
            <w:r w:rsidRPr="00A327CB">
              <w:rPr>
                <w:i/>
                <w:color w:val="0000FF"/>
                <w:sz w:val="24"/>
              </w:rPr>
              <w:t>/</w:t>
            </w:r>
            <w:r w:rsidR="00542880" w:rsidRPr="00A327CB">
              <w:rPr>
                <w:i/>
                <w:color w:val="0000FF"/>
                <w:sz w:val="24"/>
              </w:rPr>
              <w:t>2</w:t>
            </w:r>
            <w:r w:rsidR="00AB43CA">
              <w:rPr>
                <w:i/>
                <w:color w:val="0000FF"/>
                <w:sz w:val="24"/>
              </w:rPr>
              <w:t>5</w:t>
            </w:r>
          </w:p>
        </w:tc>
        <w:tc>
          <w:tcPr>
            <w:tcW w:w="852" w:type="dxa"/>
            <w:gridSpan w:val="2"/>
            <w:vAlign w:val="bottom"/>
          </w:tcPr>
          <w:p w14:paraId="513162D3" w14:textId="77777777" w:rsidR="00791548" w:rsidRPr="0062667C" w:rsidRDefault="00791548" w:rsidP="005A4DA3">
            <w:pPr>
              <w:rPr>
                <w:i/>
                <w:sz w:val="24"/>
              </w:rPr>
            </w:pPr>
            <w:r w:rsidRPr="0062667C">
              <w:rPr>
                <w:i/>
                <w:sz w:val="14"/>
              </w:rPr>
              <w:t>gültig ab:</w:t>
            </w:r>
            <w:r w:rsidRPr="0062667C">
              <w:rPr>
                <w:i/>
                <w:sz w:val="24"/>
              </w:rPr>
              <w:t xml:space="preserve"> </w:t>
            </w:r>
          </w:p>
        </w:tc>
        <w:tc>
          <w:tcPr>
            <w:tcW w:w="5727" w:type="dxa"/>
            <w:gridSpan w:val="2"/>
            <w:vAlign w:val="bottom"/>
          </w:tcPr>
          <w:p w14:paraId="6EA920BA" w14:textId="179F0A5C" w:rsidR="00791548" w:rsidRPr="00A327CB" w:rsidRDefault="00206326" w:rsidP="005A4DA3">
            <w:pPr>
              <w:rPr>
                <w:i/>
                <w:color w:val="0000FF"/>
                <w:sz w:val="24"/>
              </w:rPr>
            </w:pPr>
            <w:r w:rsidRPr="00A327CB">
              <w:rPr>
                <w:i/>
                <w:color w:val="0000FF"/>
                <w:sz w:val="24"/>
              </w:rPr>
              <w:fldChar w:fldCharType="begin"/>
            </w:r>
            <w:r w:rsidRPr="00A327CB">
              <w:rPr>
                <w:i/>
                <w:color w:val="0000FF"/>
                <w:sz w:val="24"/>
              </w:rPr>
              <w:instrText xml:space="preserve"> TIME  \@ "d. MMMM yyyy" </w:instrText>
            </w:r>
            <w:r w:rsidRPr="00A327CB">
              <w:rPr>
                <w:i/>
                <w:color w:val="0000FF"/>
                <w:sz w:val="24"/>
              </w:rPr>
              <w:fldChar w:fldCharType="separate"/>
            </w:r>
            <w:r w:rsidR="00DD2BF8">
              <w:rPr>
                <w:i/>
                <w:noProof/>
                <w:color w:val="0000FF"/>
                <w:sz w:val="24"/>
              </w:rPr>
              <w:t>24. September 2024</w:t>
            </w:r>
            <w:r w:rsidRPr="00A327CB">
              <w:rPr>
                <w:i/>
                <w:color w:val="0000FF"/>
                <w:sz w:val="24"/>
              </w:rPr>
              <w:fldChar w:fldCharType="end"/>
            </w:r>
          </w:p>
        </w:tc>
        <w:tc>
          <w:tcPr>
            <w:tcW w:w="4196" w:type="dxa"/>
            <w:tcBorders>
              <w:bottom w:val="single" w:sz="4" w:space="0" w:color="auto"/>
            </w:tcBorders>
            <w:vAlign w:val="bottom"/>
          </w:tcPr>
          <w:p w14:paraId="695964DF" w14:textId="544F8352" w:rsidR="00791548" w:rsidRDefault="00791548" w:rsidP="005A4DA3">
            <w:pPr>
              <w:rPr>
                <w:sz w:val="14"/>
              </w:rPr>
            </w:pPr>
          </w:p>
        </w:tc>
      </w:tr>
      <w:tr w:rsidR="00791548" w14:paraId="617589AE" w14:textId="77777777" w:rsidTr="00536AD1">
        <w:trPr>
          <w:cantSplit/>
          <w:trHeight w:hRule="exact" w:val="140"/>
          <w:jc w:val="center"/>
        </w:trPr>
        <w:tc>
          <w:tcPr>
            <w:tcW w:w="55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6A8E97" w14:textId="77777777" w:rsidR="00791548" w:rsidRDefault="00952271">
            <w:pPr>
              <w:rPr>
                <w:sz w:val="12"/>
              </w:rPr>
            </w:pPr>
            <w:r w:rsidRPr="00952271">
              <w:rPr>
                <w:sz w:val="12"/>
              </w:rPr>
              <w:t>Vorname Name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ECF1AD" w14:textId="77777777" w:rsidR="00791548" w:rsidRDefault="00791548">
            <w:pPr>
              <w:rPr>
                <w:sz w:val="12"/>
              </w:rPr>
            </w:pPr>
            <w:r>
              <w:rPr>
                <w:sz w:val="12"/>
              </w:rPr>
              <w:t>Dienstbezeichnung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50043E0" w14:textId="77777777" w:rsidR="00791548" w:rsidRDefault="00791548">
            <w:pPr>
              <w:rPr>
                <w:sz w:val="12"/>
              </w:rPr>
            </w:pPr>
            <w:r>
              <w:rPr>
                <w:sz w:val="12"/>
              </w:rPr>
              <w:t>Geburtsdatum</w:t>
            </w:r>
          </w:p>
          <w:p w14:paraId="3638D3E6" w14:textId="77777777" w:rsidR="00791548" w:rsidRDefault="00791548">
            <w:pPr>
              <w:rPr>
                <w:sz w:val="12"/>
              </w:rPr>
            </w:pPr>
          </w:p>
        </w:tc>
        <w:tc>
          <w:tcPr>
            <w:tcW w:w="4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EB22" w14:textId="6979C7B1" w:rsidR="00791548" w:rsidRPr="00536AD1" w:rsidRDefault="00A30A8D" w:rsidP="00536AD1">
            <w:pPr>
              <w:rPr>
                <w:rFonts w:cs="Arial"/>
                <w:bCs/>
                <w:sz w:val="24"/>
              </w:rPr>
            </w:pPr>
            <w:r>
              <w:rPr>
                <w:noProof/>
                <w:sz w:val="14"/>
              </w:rPr>
              <w:drawing>
                <wp:anchor distT="0" distB="0" distL="114300" distR="114300" simplePos="0" relativeHeight="251658240" behindDoc="1" locked="0" layoutInCell="1" allowOverlap="1" wp14:anchorId="53872A2B" wp14:editId="2D4F6D93">
                  <wp:simplePos x="0" y="0"/>
                  <wp:positionH relativeFrom="column">
                    <wp:posOffset>2197100</wp:posOffset>
                  </wp:positionH>
                  <wp:positionV relativeFrom="paragraph">
                    <wp:posOffset>-106045</wp:posOffset>
                  </wp:positionV>
                  <wp:extent cx="514350" cy="514350"/>
                  <wp:effectExtent l="0" t="0" r="0" b="0"/>
                  <wp:wrapTight wrapText="bothSides">
                    <wp:wrapPolygon edited="0">
                      <wp:start x="0" y="0"/>
                      <wp:lineTo x="0" y="20800"/>
                      <wp:lineTo x="20800" y="20800"/>
                      <wp:lineTo x="20800" y="0"/>
                      <wp:lineTo x="0" y="0"/>
                    </wp:wrapPolygon>
                  </wp:wrapTight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KPO grau weiße Schrift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1548" w:rsidRPr="00536AD1">
              <w:rPr>
                <w:rFonts w:cs="Arial"/>
                <w:bCs/>
                <w:sz w:val="24"/>
              </w:rPr>
              <w:t>Karl-Peter-Obermaier-Schule</w:t>
            </w:r>
          </w:p>
          <w:p w14:paraId="72BA4340" w14:textId="378E4F02" w:rsidR="00791548" w:rsidRDefault="00791548" w:rsidP="00536AD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Am Fernsehturm 1</w:t>
            </w:r>
          </w:p>
          <w:p w14:paraId="6EB2EE86" w14:textId="210B0094" w:rsidR="00791548" w:rsidRDefault="00791548" w:rsidP="00536AD1">
            <w:pPr>
              <w:rPr>
                <w:sz w:val="14"/>
              </w:rPr>
            </w:pPr>
            <w:r>
              <w:rPr>
                <w:rFonts w:cs="Arial"/>
                <w:bCs/>
              </w:rPr>
              <w:t>94036 Passau</w:t>
            </w:r>
          </w:p>
        </w:tc>
      </w:tr>
      <w:tr w:rsidR="00AE24CE" w14:paraId="0D90FCE2" w14:textId="77777777" w:rsidTr="00373CFC">
        <w:trPr>
          <w:cantSplit/>
          <w:trHeight w:hRule="exact" w:val="227"/>
          <w:jc w:val="center"/>
        </w:trPr>
        <w:tc>
          <w:tcPr>
            <w:tcW w:w="55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D3EA" w14:textId="6A38FC6E" w:rsidR="00AE24CE" w:rsidRPr="00A327CB" w:rsidRDefault="00785F0F" w:rsidP="00721DCA">
            <w:pPr>
              <w:rPr>
                <w:i/>
                <w:color w:val="0000FF"/>
                <w:sz w:val="22"/>
              </w:rPr>
            </w:pPr>
            <w:bookmarkStart w:id="0" w:name="Name" w:colFirst="0" w:colLast="0"/>
            <w:r>
              <w:rPr>
                <w:i/>
                <w:color w:val="0000FF"/>
                <w:sz w:val="22"/>
              </w:rPr>
              <w:t>Jochen Kolmer</w:t>
            </w:r>
          </w:p>
        </w:tc>
        <w:tc>
          <w:tcPr>
            <w:tcW w:w="28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1B3F0" w14:textId="631EA1C1" w:rsidR="00AE24CE" w:rsidRPr="00A327CB" w:rsidRDefault="00785F0F" w:rsidP="00721DCA">
            <w:pPr>
              <w:rPr>
                <w:i/>
                <w:color w:val="0000FF"/>
                <w:sz w:val="22"/>
              </w:rPr>
            </w:pPr>
            <w:proofErr w:type="spellStart"/>
            <w:r>
              <w:rPr>
                <w:i/>
                <w:color w:val="0000FF"/>
                <w:sz w:val="22"/>
              </w:rPr>
              <w:t>StR</w:t>
            </w:r>
            <w:proofErr w:type="spellEnd"/>
          </w:p>
        </w:tc>
        <w:tc>
          <w:tcPr>
            <w:tcW w:w="2892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C0E8CF" w14:textId="1C35A5B4" w:rsidR="00AE24CE" w:rsidRPr="00A327CB" w:rsidRDefault="00785F0F" w:rsidP="0057074E">
            <w:pPr>
              <w:rPr>
                <w:color w:val="0000FF"/>
                <w:sz w:val="22"/>
              </w:rPr>
            </w:pPr>
            <w:r>
              <w:rPr>
                <w:color w:val="0000FF"/>
                <w:sz w:val="22"/>
              </w:rPr>
              <w:t>24.10.84</w:t>
            </w: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3940" w14:textId="77777777" w:rsidR="00AE24CE" w:rsidRDefault="00AE24CE">
            <w:pPr>
              <w:jc w:val="center"/>
              <w:rPr>
                <w:sz w:val="14"/>
              </w:rPr>
            </w:pPr>
          </w:p>
        </w:tc>
      </w:tr>
      <w:bookmarkEnd w:id="0"/>
      <w:tr w:rsidR="00AE24CE" w14:paraId="1D509B8B" w14:textId="77777777">
        <w:trPr>
          <w:cantSplit/>
          <w:trHeight w:hRule="exact" w:val="140"/>
          <w:jc w:val="center"/>
        </w:trPr>
        <w:tc>
          <w:tcPr>
            <w:tcW w:w="55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421929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Berufliche Fachrichtung lt. Prüfung</w:t>
            </w:r>
          </w:p>
          <w:p w14:paraId="18CBF012" w14:textId="77777777" w:rsidR="00AE24CE" w:rsidRDefault="00AE24CE">
            <w:pPr>
              <w:rPr>
                <w:sz w:val="12"/>
              </w:rPr>
            </w:pPr>
          </w:p>
        </w:tc>
        <w:tc>
          <w:tcPr>
            <w:tcW w:w="5784" w:type="dxa"/>
            <w:gridSpan w:val="3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2C5A287" w14:textId="77777777" w:rsidR="00AE24CE" w:rsidRDefault="00AE24CE">
            <w:pPr>
              <w:rPr>
                <w:sz w:val="14"/>
              </w:rPr>
            </w:pPr>
            <w:r>
              <w:rPr>
                <w:sz w:val="12"/>
              </w:rPr>
              <w:t>Zweitfach bzw. Zusatzprüfung</w:t>
            </w:r>
          </w:p>
          <w:p w14:paraId="52F8F387" w14:textId="77777777" w:rsidR="00AE24CE" w:rsidRDefault="00AE24CE">
            <w:pPr>
              <w:rPr>
                <w:sz w:val="12"/>
              </w:rPr>
            </w:pP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5DC2" w14:textId="77777777" w:rsidR="00AE24CE" w:rsidRDefault="00AE24CE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AE24CE" w:rsidRPr="0066538D" w14:paraId="0AAA85E5" w14:textId="77777777" w:rsidTr="00373CFC">
        <w:trPr>
          <w:cantSplit/>
          <w:trHeight w:hRule="exact" w:val="244"/>
          <w:jc w:val="center"/>
        </w:trPr>
        <w:tc>
          <w:tcPr>
            <w:tcW w:w="55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E296" w14:textId="330CE7F8" w:rsidR="00AE24CE" w:rsidRPr="00A327CB" w:rsidRDefault="00785F0F" w:rsidP="00721DCA">
            <w:pPr>
              <w:rPr>
                <w:i/>
                <w:color w:val="0000FF"/>
                <w:sz w:val="22"/>
              </w:rPr>
            </w:pPr>
            <w:r>
              <w:rPr>
                <w:i/>
                <w:color w:val="0000FF"/>
                <w:sz w:val="22"/>
              </w:rPr>
              <w:t>Metalltechnik</w:t>
            </w:r>
          </w:p>
        </w:tc>
        <w:tc>
          <w:tcPr>
            <w:tcW w:w="5784" w:type="dxa"/>
            <w:gridSpan w:val="3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E06C16" w14:textId="3629E227" w:rsidR="00AE24CE" w:rsidRPr="00373CFC" w:rsidRDefault="00785F0F" w:rsidP="00721DCA">
            <w:pPr>
              <w:rPr>
                <w:i/>
                <w:sz w:val="22"/>
              </w:rPr>
            </w:pPr>
            <w:r w:rsidRPr="00A33CFA">
              <w:rPr>
                <w:i/>
                <w:color w:val="0000FF"/>
                <w:sz w:val="22"/>
              </w:rPr>
              <w:t>Mechatronik</w:t>
            </w: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486E" w14:textId="77777777" w:rsidR="00AE24CE" w:rsidRPr="0066538D" w:rsidRDefault="00AE24CE">
            <w:pPr>
              <w:jc w:val="center"/>
              <w:rPr>
                <w:sz w:val="14"/>
              </w:rPr>
            </w:pPr>
          </w:p>
        </w:tc>
      </w:tr>
      <w:tr w:rsidR="00AE24CE" w14:paraId="121D59EA" w14:textId="77777777">
        <w:trPr>
          <w:cantSplit/>
          <w:trHeight w:hRule="exact" w:val="140"/>
          <w:jc w:val="center"/>
        </w:trPr>
        <w:tc>
          <w:tcPr>
            <w:tcW w:w="8392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DF652D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Privatanschrift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7395805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Telefon</w:t>
            </w: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AE80" w14:textId="77777777" w:rsidR="00AE24CE" w:rsidRDefault="00AE24CE">
            <w:pPr>
              <w:jc w:val="center"/>
              <w:rPr>
                <w:sz w:val="14"/>
              </w:rPr>
            </w:pPr>
          </w:p>
        </w:tc>
      </w:tr>
      <w:tr w:rsidR="00E62F82" w14:paraId="572B1CB8" w14:textId="77777777" w:rsidTr="00373CFC">
        <w:trPr>
          <w:cantSplit/>
          <w:trHeight w:hRule="exact" w:val="244"/>
          <w:jc w:val="center"/>
        </w:trPr>
        <w:tc>
          <w:tcPr>
            <w:tcW w:w="8392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F31C4" w14:textId="00863D18" w:rsidR="00E62F82" w:rsidRPr="00A327CB" w:rsidRDefault="00785F0F" w:rsidP="00E62F82">
            <w:pPr>
              <w:rPr>
                <w:i/>
                <w:color w:val="0000FF"/>
                <w:sz w:val="22"/>
              </w:rPr>
            </w:pPr>
            <w:r>
              <w:rPr>
                <w:i/>
                <w:color w:val="0000FF"/>
                <w:sz w:val="22"/>
              </w:rPr>
              <w:t xml:space="preserve">Am </w:t>
            </w:r>
            <w:proofErr w:type="spellStart"/>
            <w:r>
              <w:rPr>
                <w:i/>
                <w:color w:val="0000FF"/>
                <w:sz w:val="22"/>
              </w:rPr>
              <w:t>Döbldobl</w:t>
            </w:r>
            <w:proofErr w:type="spellEnd"/>
            <w:r>
              <w:rPr>
                <w:i/>
                <w:color w:val="0000FF"/>
                <w:sz w:val="22"/>
              </w:rPr>
              <w:t xml:space="preserve"> 5, 94036 Passau</w:t>
            </w:r>
          </w:p>
        </w:tc>
        <w:tc>
          <w:tcPr>
            <w:tcW w:w="2892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0F4D1D1" w14:textId="5B018C2F" w:rsidR="00E62F82" w:rsidRPr="00A327CB" w:rsidRDefault="00785F0F" w:rsidP="00E62F82">
            <w:pPr>
              <w:rPr>
                <w:i/>
                <w:color w:val="0000FF"/>
                <w:sz w:val="22"/>
              </w:rPr>
            </w:pPr>
            <w:r>
              <w:rPr>
                <w:i/>
                <w:color w:val="0000FF"/>
                <w:sz w:val="22"/>
              </w:rPr>
              <w:t>0151/68455543</w:t>
            </w: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FCF" w14:textId="77777777" w:rsidR="00E62F82" w:rsidRDefault="00E62F82" w:rsidP="00E62F82">
            <w:pPr>
              <w:jc w:val="center"/>
              <w:rPr>
                <w:sz w:val="14"/>
              </w:rPr>
            </w:pPr>
          </w:p>
        </w:tc>
      </w:tr>
    </w:tbl>
    <w:p w14:paraId="2BF9947D" w14:textId="3106490E" w:rsidR="00791548" w:rsidRPr="007D3536" w:rsidRDefault="00791548">
      <w:pPr>
        <w:rPr>
          <w:sz w:val="8"/>
        </w:rPr>
      </w:pPr>
    </w:p>
    <w:tbl>
      <w:tblPr>
        <w:tblW w:w="154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74"/>
        <w:gridCol w:w="397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</w:tblGrid>
      <w:tr w:rsidR="009B27E2" w14:paraId="6E99E111" w14:textId="77777777" w:rsidTr="00F57B8B">
        <w:trPr>
          <w:trHeight w:hRule="exact" w:val="255"/>
          <w:jc w:val="center"/>
        </w:trPr>
        <w:tc>
          <w:tcPr>
            <w:tcW w:w="1871" w:type="dxa"/>
            <w:gridSpan w:val="2"/>
            <w:tcBorders>
              <w:bottom w:val="nil"/>
              <w:right w:val="nil"/>
            </w:tcBorders>
            <w:vAlign w:val="center"/>
          </w:tcPr>
          <w:p w14:paraId="20C24A7E" w14:textId="77777777" w:rsidR="009B27E2" w:rsidRDefault="009B27E2" w:rsidP="009B27E2">
            <w:pPr>
              <w:rPr>
                <w:sz w:val="16"/>
              </w:rPr>
            </w:pPr>
            <w:r>
              <w:rPr>
                <w:sz w:val="16"/>
              </w:rPr>
              <w:t xml:space="preserve">  Zeit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58B07766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Montag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04E163AB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Dienstag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55B941E7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Mittwoch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3F223042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Donnerstag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1DA218B0" w14:textId="093A6C40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Freitag</w:t>
            </w:r>
          </w:p>
        </w:tc>
      </w:tr>
      <w:tr w:rsidR="009B27E2" w14:paraId="1F63082D" w14:textId="77777777" w:rsidTr="00F57B8B">
        <w:trPr>
          <w:trHeight w:hRule="exact" w:val="200"/>
          <w:jc w:val="center"/>
        </w:trPr>
        <w:tc>
          <w:tcPr>
            <w:tcW w:w="1871" w:type="dxa"/>
            <w:gridSpan w:val="2"/>
            <w:tcBorders>
              <w:top w:val="nil"/>
              <w:bottom w:val="single" w:sz="18" w:space="0" w:color="auto"/>
              <w:right w:val="nil"/>
            </w:tcBorders>
          </w:tcPr>
          <w:p w14:paraId="205C2DCF" w14:textId="77777777" w:rsidR="009B27E2" w:rsidRDefault="009B27E2" w:rsidP="009B27E2">
            <w:pPr>
              <w:rPr>
                <w:sz w:val="16"/>
              </w:rPr>
            </w:pPr>
            <w:r>
              <w:rPr>
                <w:sz w:val="16"/>
              </w:rPr>
              <w:t xml:space="preserve">  von     -    bis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0B560F95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7FA06F23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48D491C4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nil"/>
              <w:bottom w:val="single" w:sz="18" w:space="0" w:color="auto"/>
            </w:tcBorders>
            <w:shd w:val="pct50" w:color="FFFFFF" w:fill="C0C0C0"/>
          </w:tcPr>
          <w:p w14:paraId="1DE8F661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0D40A97A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nil"/>
            </w:tcBorders>
            <w:shd w:val="pct50" w:color="FFFFFF" w:fill="C0C0C0"/>
          </w:tcPr>
          <w:p w14:paraId="04B276AE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4D7F9E04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33DDF11F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6477FACA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nil"/>
              <w:bottom w:val="single" w:sz="18" w:space="0" w:color="auto"/>
            </w:tcBorders>
            <w:shd w:val="pct50" w:color="FFFFFF" w:fill="C0C0C0"/>
          </w:tcPr>
          <w:p w14:paraId="69DD10FD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60E1B28B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nil"/>
            </w:tcBorders>
            <w:shd w:val="pct50" w:color="FFFFFF" w:fill="C0C0C0"/>
          </w:tcPr>
          <w:p w14:paraId="4D8B6945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78524FAF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08C7E1B1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7729F32D" w14:textId="51E6C8BF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B43CA" w14:paraId="693E04E9" w14:textId="77777777" w:rsidTr="00D03158">
        <w:trPr>
          <w:trHeight w:hRule="exact" w:val="454"/>
          <w:jc w:val="center"/>
        </w:trPr>
        <w:tc>
          <w:tcPr>
            <w:tcW w:w="1474" w:type="dxa"/>
            <w:tcBorders>
              <w:top w:val="nil"/>
              <w:right w:val="nil"/>
            </w:tcBorders>
            <w:shd w:val="pct50" w:color="FFFFFF" w:fill="C0C0C0"/>
          </w:tcPr>
          <w:p w14:paraId="353D5F85" w14:textId="77777777" w:rsidR="00AB43CA" w:rsidRDefault="00AB43CA" w:rsidP="00AB43CA">
            <w:pPr>
              <w:rPr>
                <w:sz w:val="10"/>
              </w:rPr>
            </w:pPr>
          </w:p>
          <w:p w14:paraId="0E863B80" w14:textId="77777777" w:rsidR="00AB43CA" w:rsidRDefault="00AB43CA" w:rsidP="00AB43CA">
            <w:r>
              <w:t xml:space="preserve">  7.55 -   8.40</w:t>
            </w:r>
          </w:p>
        </w:tc>
        <w:tc>
          <w:tcPr>
            <w:tcW w:w="397" w:type="dxa"/>
            <w:tcBorders>
              <w:top w:val="nil"/>
              <w:right w:val="nil"/>
            </w:tcBorders>
            <w:shd w:val="pct50" w:color="FFFFFF" w:fill="C0C0C0"/>
          </w:tcPr>
          <w:p w14:paraId="4EA54A3B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361DA422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vAlign w:val="center"/>
          </w:tcPr>
          <w:p w14:paraId="2A2E7901" w14:textId="64730BA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vAlign w:val="center"/>
          </w:tcPr>
          <w:p w14:paraId="53E4EE3C" w14:textId="3D403D0E" w:rsidR="00AB43CA" w:rsidRPr="00A327CB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vAlign w:val="center"/>
          </w:tcPr>
          <w:p w14:paraId="10944998" w14:textId="4A79C9D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nil"/>
            </w:tcBorders>
            <w:shd w:val="clear" w:color="auto" w:fill="FFC000"/>
            <w:vAlign w:val="center"/>
          </w:tcPr>
          <w:p w14:paraId="23D7FEDF" w14:textId="26EBEB49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tcBorders>
              <w:top w:val="nil"/>
            </w:tcBorders>
            <w:shd w:val="clear" w:color="auto" w:fill="FFC000"/>
            <w:vAlign w:val="center"/>
          </w:tcPr>
          <w:p w14:paraId="305982C3" w14:textId="1DBED21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top w:val="nil"/>
              <w:right w:val="nil"/>
            </w:tcBorders>
            <w:shd w:val="clear" w:color="auto" w:fill="FFC000"/>
            <w:vAlign w:val="center"/>
          </w:tcPr>
          <w:p w14:paraId="74FA2CD5" w14:textId="08102BA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C000"/>
            <w:vAlign w:val="center"/>
          </w:tcPr>
          <w:p w14:paraId="3C96D7D9" w14:textId="0EBD37F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tcBorders>
              <w:top w:val="nil"/>
            </w:tcBorders>
            <w:shd w:val="clear" w:color="auto" w:fill="FFC000"/>
            <w:vAlign w:val="center"/>
          </w:tcPr>
          <w:p w14:paraId="32CE973F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Mech</w:t>
            </w:r>
          </w:p>
          <w:p w14:paraId="01E36C0A" w14:textId="39EDE3D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StJo</w:t>
            </w:r>
            <w:proofErr w:type="spellEnd"/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C000"/>
            <w:vAlign w:val="center"/>
          </w:tcPr>
          <w:p w14:paraId="0CB464B2" w14:textId="39367A1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top w:val="nil"/>
              <w:left w:val="nil"/>
            </w:tcBorders>
            <w:shd w:val="clear" w:color="auto" w:fill="FFFF00"/>
            <w:vAlign w:val="center"/>
          </w:tcPr>
          <w:p w14:paraId="7F87C8D2" w14:textId="3F56C1AD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AT</w:t>
            </w:r>
          </w:p>
        </w:tc>
        <w:tc>
          <w:tcPr>
            <w:tcW w:w="907" w:type="dxa"/>
            <w:tcBorders>
              <w:top w:val="nil"/>
            </w:tcBorders>
            <w:shd w:val="clear" w:color="auto" w:fill="FFFF00"/>
            <w:vAlign w:val="center"/>
          </w:tcPr>
          <w:p w14:paraId="16666DC9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TSM2</w:t>
            </w:r>
          </w:p>
          <w:p w14:paraId="17300E0D" w14:textId="21102AA9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SiMa</w:t>
            </w:r>
            <w:proofErr w:type="spellEnd"/>
          </w:p>
        </w:tc>
        <w:tc>
          <w:tcPr>
            <w:tcW w:w="908" w:type="dxa"/>
            <w:tcBorders>
              <w:top w:val="nil"/>
              <w:right w:val="nil"/>
            </w:tcBorders>
            <w:shd w:val="clear" w:color="auto" w:fill="FFFF00"/>
            <w:vAlign w:val="center"/>
          </w:tcPr>
          <w:p w14:paraId="669A737C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E405</w:t>
            </w:r>
          </w:p>
          <w:p w14:paraId="2997D753" w14:textId="4A818A1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E407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412C5362" w14:textId="6BD8874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C87B456" w14:textId="1818008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D1E29FF" w14:textId="39F8C7D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AB43CA" w14:paraId="5236A4C2" w14:textId="77777777" w:rsidTr="00D03158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0B4F405B" w14:textId="77777777" w:rsidR="00AB43CA" w:rsidRDefault="00AB43CA" w:rsidP="00AB43CA">
            <w:pPr>
              <w:rPr>
                <w:sz w:val="10"/>
              </w:rPr>
            </w:pPr>
          </w:p>
          <w:p w14:paraId="7A649123" w14:textId="77777777" w:rsidR="00AB43CA" w:rsidRDefault="00AB43CA" w:rsidP="00AB43CA">
            <w:r>
              <w:t xml:space="preserve">  8.40 -   9.25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7F20E0C0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2B5B1B77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6139657E" w14:textId="4C55C73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71F774A1" w14:textId="7DCD698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3D4226DF" w14:textId="683614E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FFC000"/>
            <w:vAlign w:val="center"/>
          </w:tcPr>
          <w:p w14:paraId="2DD9FF85" w14:textId="3C438A3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FFC000"/>
            <w:vAlign w:val="center"/>
          </w:tcPr>
          <w:p w14:paraId="1F2C683C" w14:textId="4AB71948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FFC000"/>
            <w:vAlign w:val="center"/>
          </w:tcPr>
          <w:p w14:paraId="05A79440" w14:textId="4C214526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C000"/>
            <w:vAlign w:val="center"/>
          </w:tcPr>
          <w:p w14:paraId="08EF158C" w14:textId="0C1941D9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FFC000"/>
            <w:vAlign w:val="center"/>
          </w:tcPr>
          <w:p w14:paraId="77B43571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Mech</w:t>
            </w:r>
          </w:p>
          <w:p w14:paraId="571A5B79" w14:textId="5773341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StJo</w:t>
            </w:r>
            <w:proofErr w:type="spellEnd"/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C000"/>
            <w:vAlign w:val="center"/>
          </w:tcPr>
          <w:p w14:paraId="293412F7" w14:textId="024064F7" w:rsidR="00AB43CA" w:rsidRPr="00A42220" w:rsidRDefault="00AB43CA" w:rsidP="00AB43CA">
            <w:pPr>
              <w:ind w:right="58"/>
              <w:jc w:val="center"/>
              <w:rPr>
                <w:rFonts w:cs="Arial"/>
                <w:color w:val="0000FF"/>
                <w:sz w:val="16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FFFF00"/>
            <w:vAlign w:val="center"/>
          </w:tcPr>
          <w:p w14:paraId="4DC857AF" w14:textId="7E50E568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AT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FFFF00"/>
            <w:vAlign w:val="center"/>
          </w:tcPr>
          <w:p w14:paraId="301717BB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TSM2</w:t>
            </w:r>
          </w:p>
          <w:p w14:paraId="19D8B921" w14:textId="00F6378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SiMa</w:t>
            </w:r>
            <w:proofErr w:type="spellEnd"/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FFFF00"/>
            <w:vAlign w:val="center"/>
          </w:tcPr>
          <w:p w14:paraId="55132C1F" w14:textId="77777777" w:rsidR="00AB43CA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E405</w:t>
            </w:r>
          </w:p>
          <w:p w14:paraId="2A42F7B0" w14:textId="0332F5F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E407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6624E677" w14:textId="2EC977F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30AA40AB" w14:textId="17EB091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E7FA702" w14:textId="7CF9D84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AB43CA" w14:paraId="6BA8DE7B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155B86B0" w14:textId="77777777" w:rsidR="00AB43CA" w:rsidRDefault="00AB43CA" w:rsidP="00AB43CA">
            <w:pPr>
              <w:rPr>
                <w:sz w:val="10"/>
              </w:rPr>
            </w:pPr>
          </w:p>
          <w:p w14:paraId="734ACA1A" w14:textId="77777777" w:rsidR="00AB43CA" w:rsidRDefault="00AB43CA" w:rsidP="00AB43CA">
            <w:r>
              <w:t xml:space="preserve">  9.45 - 10.30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1738422E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644FA691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5EB5E9EE" w14:textId="1143C8C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03DC46D3" w14:textId="570FB94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3495CDB1" w14:textId="1532C08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C000"/>
            <w:vAlign w:val="center"/>
          </w:tcPr>
          <w:p w14:paraId="7200CC40" w14:textId="4740BB6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shd w:val="clear" w:color="auto" w:fill="FFC000"/>
            <w:vAlign w:val="center"/>
          </w:tcPr>
          <w:p w14:paraId="23A8A1FF" w14:textId="1504C81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right w:val="nil"/>
            </w:tcBorders>
            <w:shd w:val="clear" w:color="auto" w:fill="FFC000"/>
            <w:vAlign w:val="center"/>
          </w:tcPr>
          <w:p w14:paraId="175B7919" w14:textId="166FB05D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8DB3E2" w:themeFill="text2" w:themeFillTint="66"/>
            <w:vAlign w:val="center"/>
          </w:tcPr>
          <w:p w14:paraId="2B41762C" w14:textId="1CE63AC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ITS</w:t>
            </w:r>
          </w:p>
        </w:tc>
        <w:tc>
          <w:tcPr>
            <w:tcW w:w="907" w:type="dxa"/>
            <w:shd w:val="clear" w:color="auto" w:fill="8DB3E2" w:themeFill="text2" w:themeFillTint="66"/>
            <w:vAlign w:val="center"/>
          </w:tcPr>
          <w:p w14:paraId="095F3168" w14:textId="6F21B40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BL 1</w:t>
            </w: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8DB3E2" w:themeFill="text2" w:themeFillTint="66"/>
            <w:vAlign w:val="center"/>
          </w:tcPr>
          <w:p w14:paraId="23F717D5" w14:textId="520E3696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U110</w:t>
            </w:r>
          </w:p>
        </w:tc>
        <w:tc>
          <w:tcPr>
            <w:tcW w:w="907" w:type="dxa"/>
            <w:tcBorders>
              <w:left w:val="nil"/>
            </w:tcBorders>
            <w:shd w:val="clear" w:color="auto" w:fill="FFC000"/>
            <w:vAlign w:val="center"/>
          </w:tcPr>
          <w:p w14:paraId="595A10EE" w14:textId="6BBDDD5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shd w:val="clear" w:color="auto" w:fill="FFC000"/>
            <w:vAlign w:val="center"/>
          </w:tcPr>
          <w:p w14:paraId="6F487065" w14:textId="26CCDA2D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right w:val="nil"/>
            </w:tcBorders>
            <w:shd w:val="clear" w:color="auto" w:fill="FFC000"/>
            <w:vAlign w:val="center"/>
          </w:tcPr>
          <w:p w14:paraId="490CCF26" w14:textId="1F6D827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C000"/>
            <w:vAlign w:val="center"/>
          </w:tcPr>
          <w:p w14:paraId="0B73B368" w14:textId="78550DAD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tcBorders>
              <w:top w:val="nil"/>
            </w:tcBorders>
            <w:shd w:val="clear" w:color="auto" w:fill="FFC000"/>
            <w:vAlign w:val="center"/>
          </w:tcPr>
          <w:p w14:paraId="70B66502" w14:textId="71FAA14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C000"/>
            <w:vAlign w:val="center"/>
          </w:tcPr>
          <w:p w14:paraId="204E01D4" w14:textId="37091AB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</w:tr>
      <w:tr w:rsidR="00AB43CA" w14:paraId="41E2EE40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486C04ED" w14:textId="77777777" w:rsidR="00AB43CA" w:rsidRDefault="00AB43CA" w:rsidP="00AB43CA">
            <w:pPr>
              <w:rPr>
                <w:sz w:val="10"/>
                <w:lang w:val="fr-FR"/>
              </w:rPr>
            </w:pPr>
          </w:p>
          <w:p w14:paraId="7305D5D5" w14:textId="77777777" w:rsidR="00AB43CA" w:rsidRDefault="00AB43CA" w:rsidP="00AB43CA">
            <w:r>
              <w:t>10.30 - 11.15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41E92F22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29C214C7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15A3DF93" w14:textId="42BD0EF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4AC4D69B" w14:textId="0CD0D66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7C69C7BB" w14:textId="0013A5E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1203F75" w14:textId="0AFED02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4D2F1BFB" w14:textId="5D1508C8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3515A08" w14:textId="52608D2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8DB3E2" w:themeFill="text2" w:themeFillTint="66"/>
            <w:vAlign w:val="center"/>
          </w:tcPr>
          <w:p w14:paraId="02F7AECA" w14:textId="30E307A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ITS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8DB3E2" w:themeFill="text2" w:themeFillTint="66"/>
            <w:vAlign w:val="center"/>
          </w:tcPr>
          <w:p w14:paraId="72F9329A" w14:textId="10A845F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BL 1</w:t>
            </w: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8DB3E2" w:themeFill="text2" w:themeFillTint="66"/>
            <w:vAlign w:val="center"/>
          </w:tcPr>
          <w:p w14:paraId="5D173921" w14:textId="228FE699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U110</w:t>
            </w:r>
          </w:p>
        </w:tc>
        <w:tc>
          <w:tcPr>
            <w:tcW w:w="907" w:type="dxa"/>
            <w:tcBorders>
              <w:left w:val="nil"/>
            </w:tcBorders>
            <w:shd w:val="clear" w:color="auto" w:fill="8DB3E2" w:themeFill="text2" w:themeFillTint="66"/>
            <w:vAlign w:val="center"/>
          </w:tcPr>
          <w:p w14:paraId="5EF78938" w14:textId="230B4E5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ITS</w:t>
            </w:r>
          </w:p>
        </w:tc>
        <w:tc>
          <w:tcPr>
            <w:tcW w:w="907" w:type="dxa"/>
            <w:shd w:val="clear" w:color="auto" w:fill="8DB3E2" w:themeFill="text2" w:themeFillTint="66"/>
            <w:vAlign w:val="center"/>
          </w:tcPr>
          <w:p w14:paraId="59580834" w14:textId="6E99139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BL 1</w:t>
            </w:r>
          </w:p>
        </w:tc>
        <w:tc>
          <w:tcPr>
            <w:tcW w:w="908" w:type="dxa"/>
            <w:tcBorders>
              <w:right w:val="nil"/>
            </w:tcBorders>
            <w:shd w:val="clear" w:color="auto" w:fill="8DB3E2" w:themeFill="text2" w:themeFillTint="66"/>
            <w:vAlign w:val="center"/>
          </w:tcPr>
          <w:p w14:paraId="213F8B15" w14:textId="6F0FE77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U110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1DC77674" w14:textId="6FEBE15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818011B" w14:textId="6528F92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1BEF2ECB" w14:textId="3E913EF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11FA2828" w14:textId="77777777" w:rsidTr="00D03158">
        <w:trPr>
          <w:trHeight w:hRule="exact" w:val="454"/>
          <w:jc w:val="center"/>
        </w:trPr>
        <w:tc>
          <w:tcPr>
            <w:tcW w:w="1474" w:type="dxa"/>
            <w:tcBorders>
              <w:bottom w:val="nil"/>
              <w:right w:val="nil"/>
            </w:tcBorders>
            <w:shd w:val="pct50" w:color="FFFFFF" w:fill="C0C0C0"/>
          </w:tcPr>
          <w:p w14:paraId="39DAD22F" w14:textId="77777777" w:rsidR="00D03158" w:rsidRDefault="00D03158" w:rsidP="00D03158">
            <w:pPr>
              <w:rPr>
                <w:sz w:val="10"/>
              </w:rPr>
            </w:pPr>
          </w:p>
          <w:p w14:paraId="1ABE331D" w14:textId="77777777" w:rsidR="00D03158" w:rsidRDefault="00D03158" w:rsidP="00D03158">
            <w:r>
              <w:t>11.15 - 12.00</w:t>
            </w:r>
          </w:p>
        </w:tc>
        <w:tc>
          <w:tcPr>
            <w:tcW w:w="397" w:type="dxa"/>
            <w:tcBorders>
              <w:bottom w:val="nil"/>
              <w:right w:val="nil"/>
            </w:tcBorders>
            <w:shd w:val="pct50" w:color="FFFFFF" w:fill="C0C0C0"/>
          </w:tcPr>
          <w:p w14:paraId="0DBB9171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6FC74E7A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4C1A8186" w14:textId="7126133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2FE7DE67" w14:textId="132442D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6D4BDE65" w14:textId="6975243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vAlign w:val="center"/>
          </w:tcPr>
          <w:p w14:paraId="129FC5C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1672105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vAlign w:val="center"/>
          </w:tcPr>
          <w:p w14:paraId="30EADA2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3CBF5173" w14:textId="06449A2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PuG</w:t>
            </w:r>
            <w:proofErr w:type="spellEnd"/>
          </w:p>
        </w:tc>
        <w:tc>
          <w:tcPr>
            <w:tcW w:w="907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2A46F5D" w14:textId="10DA84C4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EEG 11B</w:t>
            </w: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950FA4F" w14:textId="5D1823A9" w:rsidR="00D03158" w:rsidRPr="00B53E81" w:rsidRDefault="00DD2BF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E120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</w:tcBorders>
            <w:shd w:val="clear" w:color="auto" w:fill="8DB3E2" w:themeFill="text2" w:themeFillTint="66"/>
            <w:vAlign w:val="center"/>
          </w:tcPr>
          <w:p w14:paraId="429F7307" w14:textId="03CA5CF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ITS</w:t>
            </w:r>
          </w:p>
        </w:tc>
        <w:tc>
          <w:tcPr>
            <w:tcW w:w="907" w:type="dxa"/>
            <w:tcBorders>
              <w:top w:val="nil"/>
              <w:bottom w:val="nil"/>
            </w:tcBorders>
            <w:shd w:val="clear" w:color="auto" w:fill="8DB3E2" w:themeFill="text2" w:themeFillTint="66"/>
            <w:vAlign w:val="center"/>
          </w:tcPr>
          <w:p w14:paraId="00CC852C" w14:textId="4F18F77F" w:rsidR="00D03158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BL1</w:t>
            </w:r>
          </w:p>
          <w:p w14:paraId="7A0CB492" w14:textId="6FDBA1A3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HaMi</w:t>
            </w:r>
            <w:proofErr w:type="spellEnd"/>
          </w:p>
        </w:tc>
        <w:tc>
          <w:tcPr>
            <w:tcW w:w="908" w:type="dxa"/>
            <w:tcBorders>
              <w:top w:val="nil"/>
              <w:bottom w:val="nil"/>
              <w:right w:val="nil"/>
            </w:tcBorders>
            <w:shd w:val="clear" w:color="auto" w:fill="8DB3E2" w:themeFill="text2" w:themeFillTint="66"/>
            <w:vAlign w:val="center"/>
          </w:tcPr>
          <w:p w14:paraId="54784DDB" w14:textId="20C8B331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U110/O205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C000"/>
            <w:vAlign w:val="center"/>
          </w:tcPr>
          <w:p w14:paraId="264FBE79" w14:textId="1F92B71A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D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FFC000"/>
            <w:vAlign w:val="center"/>
          </w:tcPr>
          <w:p w14:paraId="5C4B01B8" w14:textId="5A871E5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C000"/>
            <w:vAlign w:val="center"/>
          </w:tcPr>
          <w:p w14:paraId="448DE0E9" w14:textId="0CA3A46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</w:tr>
      <w:tr w:rsidR="00D03158" w14:paraId="6CA9FEA1" w14:textId="77777777" w:rsidTr="00D03158">
        <w:trPr>
          <w:trHeight w:hRule="exact" w:val="454"/>
          <w:jc w:val="center"/>
        </w:trPr>
        <w:tc>
          <w:tcPr>
            <w:tcW w:w="1474" w:type="dxa"/>
            <w:tcBorders>
              <w:bottom w:val="double" w:sz="6" w:space="0" w:color="auto"/>
              <w:right w:val="nil"/>
            </w:tcBorders>
            <w:shd w:val="pct50" w:color="FFFFFF" w:fill="C0C0C0"/>
          </w:tcPr>
          <w:p w14:paraId="44E35462" w14:textId="77777777" w:rsidR="00D03158" w:rsidRDefault="00D03158" w:rsidP="00D03158">
            <w:pPr>
              <w:rPr>
                <w:sz w:val="10"/>
              </w:rPr>
            </w:pPr>
          </w:p>
          <w:p w14:paraId="602902E0" w14:textId="77777777" w:rsidR="00D03158" w:rsidRDefault="00D03158" w:rsidP="00D03158">
            <w:r>
              <w:t>12.00 - 12.45</w:t>
            </w:r>
          </w:p>
        </w:tc>
        <w:tc>
          <w:tcPr>
            <w:tcW w:w="397" w:type="dxa"/>
            <w:tcBorders>
              <w:bottom w:val="double" w:sz="6" w:space="0" w:color="auto"/>
              <w:right w:val="nil"/>
            </w:tcBorders>
            <w:shd w:val="pct50" w:color="FFFFFF" w:fill="C0C0C0"/>
          </w:tcPr>
          <w:p w14:paraId="20602BF6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24833504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vAlign w:val="center"/>
          </w:tcPr>
          <w:p w14:paraId="58959A37" w14:textId="3F7C844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double" w:sz="6" w:space="0" w:color="auto"/>
            </w:tcBorders>
            <w:vAlign w:val="center"/>
          </w:tcPr>
          <w:p w14:paraId="7E4A1FEB" w14:textId="1A1C01C4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vAlign w:val="center"/>
          </w:tcPr>
          <w:p w14:paraId="7CB788CE" w14:textId="084D575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vAlign w:val="center"/>
          </w:tcPr>
          <w:p w14:paraId="2808529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6254C876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vAlign w:val="center"/>
          </w:tcPr>
          <w:p w14:paraId="699B48C2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vAlign w:val="center"/>
          </w:tcPr>
          <w:p w14:paraId="054317EB" w14:textId="0D89A8B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double" w:sz="6" w:space="0" w:color="auto"/>
            </w:tcBorders>
            <w:vAlign w:val="center"/>
          </w:tcPr>
          <w:p w14:paraId="79F932E3" w14:textId="16C48E0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vAlign w:val="center"/>
          </w:tcPr>
          <w:p w14:paraId="68222839" w14:textId="23D0A7D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8DB3E2" w:themeFill="text2" w:themeFillTint="66"/>
            <w:vAlign w:val="center"/>
          </w:tcPr>
          <w:p w14:paraId="016DF2FE" w14:textId="055E44E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ITS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8DB3E2" w:themeFill="text2" w:themeFillTint="66"/>
            <w:vAlign w:val="center"/>
          </w:tcPr>
          <w:p w14:paraId="55AB8941" w14:textId="77777777" w:rsidR="00D03158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BL1</w:t>
            </w:r>
          </w:p>
          <w:p w14:paraId="720FBD68" w14:textId="30BD75E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HaMi</w:t>
            </w:r>
            <w:proofErr w:type="spellEnd"/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8DB3E2" w:themeFill="text2" w:themeFillTint="66"/>
            <w:vAlign w:val="center"/>
          </w:tcPr>
          <w:p w14:paraId="60E23564" w14:textId="4E8F2AA1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U110/O205</w:t>
            </w: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shd w:val="clear" w:color="auto" w:fill="FFC000"/>
            <w:vAlign w:val="center"/>
          </w:tcPr>
          <w:p w14:paraId="61273762" w14:textId="6B6E886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D</w:t>
            </w:r>
          </w:p>
        </w:tc>
        <w:tc>
          <w:tcPr>
            <w:tcW w:w="907" w:type="dxa"/>
            <w:tcBorders>
              <w:bottom w:val="double" w:sz="6" w:space="0" w:color="auto"/>
            </w:tcBorders>
            <w:shd w:val="clear" w:color="auto" w:fill="FFC000"/>
            <w:vAlign w:val="center"/>
          </w:tcPr>
          <w:p w14:paraId="3884A6AF" w14:textId="0A74AE4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shd w:val="clear" w:color="auto" w:fill="FFC000"/>
            <w:vAlign w:val="center"/>
          </w:tcPr>
          <w:p w14:paraId="53FB599F" w14:textId="394F2DEA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</w:tr>
      <w:tr w:rsidR="00D03158" w14:paraId="20F4CEF8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top w:val="nil"/>
              <w:right w:val="nil"/>
            </w:tcBorders>
            <w:shd w:val="pct50" w:color="FFFFFF" w:fill="C0C0C0"/>
          </w:tcPr>
          <w:p w14:paraId="509A4679" w14:textId="77777777" w:rsidR="00D03158" w:rsidRDefault="00D03158" w:rsidP="00D03158">
            <w:pPr>
              <w:rPr>
                <w:sz w:val="10"/>
              </w:rPr>
            </w:pPr>
          </w:p>
          <w:p w14:paraId="498E5DA8" w14:textId="77777777" w:rsidR="00D03158" w:rsidRDefault="00D03158" w:rsidP="00D03158">
            <w:r>
              <w:t>12.45 - 13.30</w:t>
            </w:r>
          </w:p>
        </w:tc>
        <w:tc>
          <w:tcPr>
            <w:tcW w:w="397" w:type="dxa"/>
            <w:tcBorders>
              <w:top w:val="nil"/>
              <w:right w:val="nil"/>
            </w:tcBorders>
            <w:shd w:val="pct50" w:color="FFFFFF" w:fill="C0C0C0"/>
          </w:tcPr>
          <w:p w14:paraId="75ABDDBB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5D6637C2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C000"/>
            <w:vAlign w:val="center"/>
          </w:tcPr>
          <w:p w14:paraId="3575EBD0" w14:textId="2C99766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D</w:t>
            </w:r>
          </w:p>
        </w:tc>
        <w:tc>
          <w:tcPr>
            <w:tcW w:w="907" w:type="dxa"/>
            <w:tcBorders>
              <w:top w:val="nil"/>
            </w:tcBorders>
            <w:shd w:val="clear" w:color="auto" w:fill="FFC000"/>
            <w:vAlign w:val="center"/>
          </w:tcPr>
          <w:p w14:paraId="07E45858" w14:textId="53A055AA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Mech</w:t>
            </w: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C000"/>
            <w:vAlign w:val="center"/>
          </w:tcPr>
          <w:p w14:paraId="5E1DC9E9" w14:textId="0C9CC8A8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top w:val="double" w:sz="6" w:space="0" w:color="auto"/>
              <w:left w:val="nil"/>
            </w:tcBorders>
            <w:vAlign w:val="center"/>
          </w:tcPr>
          <w:p w14:paraId="37D7D459" w14:textId="1952539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</w:tcBorders>
            <w:vAlign w:val="center"/>
          </w:tcPr>
          <w:p w14:paraId="6DFA38F7" w14:textId="561FB43C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double" w:sz="6" w:space="0" w:color="auto"/>
              <w:right w:val="nil"/>
            </w:tcBorders>
            <w:vAlign w:val="center"/>
          </w:tcPr>
          <w:p w14:paraId="33684561" w14:textId="6EA1F42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423A7893" w14:textId="4B9F997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8306D2D" w14:textId="62DCCC8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4D94604" w14:textId="54C69F5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  <w:left w:val="nil"/>
            </w:tcBorders>
            <w:vAlign w:val="center"/>
          </w:tcPr>
          <w:p w14:paraId="2E5FEC2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</w:tcBorders>
            <w:vAlign w:val="center"/>
          </w:tcPr>
          <w:p w14:paraId="30F3992B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double" w:sz="6" w:space="0" w:color="auto"/>
              <w:right w:val="nil"/>
            </w:tcBorders>
            <w:vAlign w:val="center"/>
          </w:tcPr>
          <w:p w14:paraId="0C47C9E9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vAlign w:val="center"/>
          </w:tcPr>
          <w:p w14:paraId="3919A77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vAlign w:val="center"/>
          </w:tcPr>
          <w:p w14:paraId="283A666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vAlign w:val="center"/>
          </w:tcPr>
          <w:p w14:paraId="637880D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1D0FFBA0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6AB4BF68" w14:textId="77777777" w:rsidR="00D03158" w:rsidRDefault="00D03158" w:rsidP="00D03158">
            <w:pPr>
              <w:rPr>
                <w:sz w:val="10"/>
              </w:rPr>
            </w:pPr>
          </w:p>
          <w:p w14:paraId="331FE547" w14:textId="77777777" w:rsidR="00D03158" w:rsidRDefault="00D03158" w:rsidP="00D03158">
            <w:r>
              <w:t>13.30 - 14.15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69ABAF3B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7A6E4D7C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00"/>
            <w:vAlign w:val="center"/>
          </w:tcPr>
          <w:p w14:paraId="749F9331" w14:textId="5862F71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AT</w:t>
            </w:r>
          </w:p>
        </w:tc>
        <w:tc>
          <w:tcPr>
            <w:tcW w:w="907" w:type="dxa"/>
            <w:tcBorders>
              <w:bottom w:val="nil"/>
            </w:tcBorders>
            <w:shd w:val="clear" w:color="auto" w:fill="FFFF00"/>
            <w:vAlign w:val="center"/>
          </w:tcPr>
          <w:p w14:paraId="28DEB677" w14:textId="542828F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TSM2</w:t>
            </w: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00"/>
            <w:vAlign w:val="center"/>
          </w:tcPr>
          <w:p w14:paraId="030AA9DB" w14:textId="59228AA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O415</w:t>
            </w:r>
          </w:p>
        </w:tc>
        <w:tc>
          <w:tcPr>
            <w:tcW w:w="90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B22F9FE" w14:textId="1DE6810C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PuG</w:t>
            </w:r>
            <w:proofErr w:type="spellEnd"/>
          </w:p>
        </w:tc>
        <w:tc>
          <w:tcPr>
            <w:tcW w:w="907" w:type="dxa"/>
            <w:shd w:val="clear" w:color="auto" w:fill="D9D9D9" w:themeFill="background1" w:themeFillShade="D9"/>
            <w:vAlign w:val="center"/>
          </w:tcPr>
          <w:p w14:paraId="17DD7166" w14:textId="2EF15C7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EEG11A</w:t>
            </w:r>
          </w:p>
        </w:tc>
        <w:tc>
          <w:tcPr>
            <w:tcW w:w="908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255424A8" w14:textId="7C74F00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O208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280F0944" w14:textId="4012317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63E32D13" w14:textId="60EB5B1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D4514A9" w14:textId="4360500A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7E365A4D" w14:textId="378D363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PuG</w:t>
            </w:r>
            <w:proofErr w:type="spellEnd"/>
          </w:p>
        </w:tc>
        <w:tc>
          <w:tcPr>
            <w:tcW w:w="907" w:type="dxa"/>
            <w:shd w:val="clear" w:color="auto" w:fill="A6A6A6" w:themeFill="background1" w:themeFillShade="A6"/>
            <w:vAlign w:val="center"/>
          </w:tcPr>
          <w:p w14:paraId="0633440C" w14:textId="05027EE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EEG 12B</w:t>
            </w:r>
          </w:p>
        </w:tc>
        <w:tc>
          <w:tcPr>
            <w:tcW w:w="908" w:type="dxa"/>
            <w:tcBorders>
              <w:right w:val="nil"/>
            </w:tcBorders>
            <w:shd w:val="clear" w:color="auto" w:fill="A6A6A6" w:themeFill="background1" w:themeFillShade="A6"/>
            <w:vAlign w:val="center"/>
          </w:tcPr>
          <w:p w14:paraId="77C62E70" w14:textId="200413C7" w:rsidR="00D03158" w:rsidRPr="00B53E81" w:rsidRDefault="00D03158" w:rsidP="00D03158">
            <w:pPr>
              <w:ind w:right="58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O208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08F073BB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B9475EC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597C9FEC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56D923B8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bottom w:val="nil"/>
              <w:right w:val="nil"/>
            </w:tcBorders>
            <w:shd w:val="pct50" w:color="FFFFFF" w:fill="C0C0C0"/>
          </w:tcPr>
          <w:p w14:paraId="0934E944" w14:textId="77777777" w:rsidR="00D03158" w:rsidRDefault="00D03158" w:rsidP="00D03158">
            <w:pPr>
              <w:rPr>
                <w:sz w:val="10"/>
              </w:rPr>
            </w:pPr>
          </w:p>
          <w:p w14:paraId="4DE59BC3" w14:textId="77777777" w:rsidR="00D03158" w:rsidRDefault="00D03158" w:rsidP="00D03158">
            <w:r>
              <w:t>14.15 - 15.00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7C955B4E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08DCCCE1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00"/>
            <w:vAlign w:val="center"/>
          </w:tcPr>
          <w:p w14:paraId="19AC8BDD" w14:textId="4A83DA33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AT</w:t>
            </w:r>
          </w:p>
        </w:tc>
        <w:tc>
          <w:tcPr>
            <w:tcW w:w="907" w:type="dxa"/>
            <w:shd w:val="clear" w:color="auto" w:fill="FFFF00"/>
            <w:vAlign w:val="center"/>
          </w:tcPr>
          <w:p w14:paraId="0B7E52A3" w14:textId="1F4C69C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TSM2</w:t>
            </w: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00"/>
            <w:vAlign w:val="center"/>
          </w:tcPr>
          <w:p w14:paraId="0834F748" w14:textId="40BC30A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O415</w:t>
            </w:r>
            <w:bookmarkStart w:id="1" w:name="_GoBack"/>
            <w:bookmarkEnd w:id="1"/>
          </w:p>
        </w:tc>
        <w:tc>
          <w:tcPr>
            <w:tcW w:w="907" w:type="dxa"/>
            <w:tcBorders>
              <w:left w:val="nil"/>
            </w:tcBorders>
            <w:shd w:val="clear" w:color="auto" w:fill="FFC000"/>
            <w:vAlign w:val="center"/>
          </w:tcPr>
          <w:p w14:paraId="72FF443E" w14:textId="21711ED8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shd w:val="clear" w:color="auto" w:fill="FFC000"/>
            <w:vAlign w:val="center"/>
          </w:tcPr>
          <w:p w14:paraId="0BB8FB65" w14:textId="77777777" w:rsidR="00D03158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Mech</w:t>
            </w:r>
          </w:p>
          <w:p w14:paraId="45E9FC7A" w14:textId="52910AA3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StJo</w:t>
            </w:r>
            <w:proofErr w:type="spellEnd"/>
          </w:p>
        </w:tc>
        <w:tc>
          <w:tcPr>
            <w:tcW w:w="908" w:type="dxa"/>
            <w:tcBorders>
              <w:right w:val="nil"/>
            </w:tcBorders>
            <w:shd w:val="clear" w:color="auto" w:fill="FFC000"/>
            <w:vAlign w:val="center"/>
          </w:tcPr>
          <w:p w14:paraId="3C87BB33" w14:textId="2151EAD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3E255610" w14:textId="4D3E653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3963890B" w14:textId="023F30C3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A8D2DAF" w14:textId="1F1BA2B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vAlign w:val="center"/>
          </w:tcPr>
          <w:p w14:paraId="551E5F6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93DC6B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vAlign w:val="center"/>
          </w:tcPr>
          <w:p w14:paraId="21FBF521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59F7A663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CB71509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66AEB16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36D952CD" w14:textId="77777777" w:rsidTr="00AB43CA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633C3F7B" w14:textId="77777777" w:rsidR="00D03158" w:rsidRDefault="00D03158" w:rsidP="00D03158">
            <w:pPr>
              <w:rPr>
                <w:sz w:val="10"/>
              </w:rPr>
            </w:pPr>
          </w:p>
          <w:p w14:paraId="195C3245" w14:textId="77777777" w:rsidR="00D03158" w:rsidRDefault="00D03158" w:rsidP="00D03158">
            <w:r>
              <w:t>15.00 - 15.45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010139B7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270FE13F" w14:textId="77777777" w:rsidR="00D03158" w:rsidRDefault="00D03158" w:rsidP="00D03158">
            <w:pPr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2740F77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26283D0" w14:textId="1883BC80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186769C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C000"/>
            <w:vAlign w:val="center"/>
          </w:tcPr>
          <w:p w14:paraId="52523473" w14:textId="1C7144B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FU</w:t>
            </w:r>
          </w:p>
        </w:tc>
        <w:tc>
          <w:tcPr>
            <w:tcW w:w="907" w:type="dxa"/>
            <w:shd w:val="clear" w:color="auto" w:fill="FFC000"/>
            <w:vAlign w:val="center"/>
          </w:tcPr>
          <w:p w14:paraId="40662E52" w14:textId="77777777" w:rsidR="00D03158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½ Mech</w:t>
            </w:r>
          </w:p>
          <w:p w14:paraId="36B3129B" w14:textId="2B0BD3B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proofErr w:type="spellStart"/>
            <w:r>
              <w:rPr>
                <w:rFonts w:cs="Arial"/>
                <w:color w:val="0000FF"/>
                <w:sz w:val="18"/>
                <w:szCs w:val="18"/>
              </w:rPr>
              <w:t>StJo</w:t>
            </w:r>
            <w:proofErr w:type="spellEnd"/>
          </w:p>
        </w:tc>
        <w:tc>
          <w:tcPr>
            <w:tcW w:w="908" w:type="dxa"/>
            <w:tcBorders>
              <w:right w:val="nil"/>
            </w:tcBorders>
            <w:shd w:val="clear" w:color="auto" w:fill="FFC000"/>
            <w:vAlign w:val="center"/>
          </w:tcPr>
          <w:p w14:paraId="0EDD98FB" w14:textId="7FC5B160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O302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66429266" w14:textId="6C04E8B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22F73C42" w14:textId="7082FBD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01CF645B" w14:textId="2C1659E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vAlign w:val="center"/>
          </w:tcPr>
          <w:p w14:paraId="0C49A94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0EF3DA5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vAlign w:val="center"/>
          </w:tcPr>
          <w:p w14:paraId="751CA64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6724612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79AF9517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5FF78C96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</w:tbl>
    <w:p w14:paraId="4A4A430F" w14:textId="77777777" w:rsidR="00791548" w:rsidRPr="00C928BD" w:rsidRDefault="00791548">
      <w:pPr>
        <w:rPr>
          <w:sz w:val="8"/>
        </w:rPr>
      </w:pPr>
    </w:p>
    <w:tbl>
      <w:tblPr>
        <w:tblW w:w="1552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898"/>
        <w:gridCol w:w="5308"/>
        <w:gridCol w:w="6316"/>
      </w:tblGrid>
      <w:tr w:rsidR="00043A07" w14:paraId="491D701A" w14:textId="77777777" w:rsidTr="00B206D1">
        <w:trPr>
          <w:trHeight w:hRule="exact" w:val="588"/>
          <w:jc w:val="center"/>
        </w:trPr>
        <w:tc>
          <w:tcPr>
            <w:tcW w:w="3898" w:type="dxa"/>
          </w:tcPr>
          <w:p w14:paraId="0EAA02F5" w14:textId="5E2A5867" w:rsidR="00043A07" w:rsidRPr="00043A07" w:rsidRDefault="00043A07" w:rsidP="00C928BD">
            <w:pPr>
              <w:spacing w:before="80"/>
              <w:rPr>
                <w:b/>
                <w:sz w:val="14"/>
              </w:rPr>
            </w:pPr>
            <w:r w:rsidRPr="00043A07">
              <w:rPr>
                <w:b/>
                <w:sz w:val="14"/>
              </w:rPr>
              <w:t>Klassenleitungen:</w:t>
            </w:r>
            <w:r w:rsidRPr="00B206D1">
              <w:rPr>
                <w:sz w:val="14"/>
              </w:rPr>
              <w:t xml:space="preserve"> (Klassenbez</w:t>
            </w:r>
            <w:r w:rsidR="00B206D1" w:rsidRPr="00B206D1">
              <w:rPr>
                <w:sz w:val="14"/>
              </w:rPr>
              <w:t>eichnung und</w:t>
            </w:r>
            <w:r w:rsidRPr="00B206D1">
              <w:rPr>
                <w:sz w:val="14"/>
              </w:rPr>
              <w:t xml:space="preserve"> Schülerzahl):</w:t>
            </w:r>
          </w:p>
          <w:p w14:paraId="7FC01798" w14:textId="2172A5EA" w:rsidR="00043A07" w:rsidRDefault="00F57B8B" w:rsidP="00173426">
            <w:pPr>
              <w:rPr>
                <w:sz w:val="12"/>
              </w:rPr>
            </w:pPr>
            <w:r>
              <w:rPr>
                <w:sz w:val="12"/>
              </w:rPr>
              <w:t>---</w:t>
            </w:r>
          </w:p>
        </w:tc>
        <w:tc>
          <w:tcPr>
            <w:tcW w:w="5308" w:type="dxa"/>
          </w:tcPr>
          <w:p w14:paraId="13633420" w14:textId="46A80D3F" w:rsidR="00043A07" w:rsidRPr="00043A07" w:rsidRDefault="00B206D1" w:rsidP="00C928BD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Besonderheiten</w:t>
            </w:r>
            <w:r w:rsidRPr="00B206D1">
              <w:rPr>
                <w:sz w:val="14"/>
              </w:rPr>
              <w:t xml:space="preserve"> (z.</w:t>
            </w:r>
            <w:r>
              <w:rPr>
                <w:sz w:val="14"/>
              </w:rPr>
              <w:t xml:space="preserve"> </w:t>
            </w:r>
            <w:r w:rsidRPr="00B206D1">
              <w:rPr>
                <w:sz w:val="14"/>
              </w:rPr>
              <w:t>B.</w:t>
            </w:r>
            <w:r>
              <w:rPr>
                <w:sz w:val="14"/>
              </w:rPr>
              <w:t xml:space="preserve"> wegfallender bzw. hinzukommender Unterricht mit Datum</w:t>
            </w:r>
            <w:r w:rsidRPr="00B206D1">
              <w:rPr>
                <w:sz w:val="14"/>
              </w:rPr>
              <w:t>)</w:t>
            </w:r>
            <w:r>
              <w:rPr>
                <w:sz w:val="14"/>
              </w:rPr>
              <w:t>:</w:t>
            </w:r>
          </w:p>
          <w:p w14:paraId="0D1D592C" w14:textId="07F9D850" w:rsidR="00043A07" w:rsidRDefault="00F57B8B" w:rsidP="00173426">
            <w:pPr>
              <w:rPr>
                <w:sz w:val="14"/>
              </w:rPr>
            </w:pPr>
            <w:r>
              <w:rPr>
                <w:sz w:val="14"/>
              </w:rPr>
              <w:t>---</w:t>
            </w:r>
          </w:p>
        </w:tc>
        <w:tc>
          <w:tcPr>
            <w:tcW w:w="6316" w:type="dxa"/>
          </w:tcPr>
          <w:p w14:paraId="47E65DAB" w14:textId="05BBBFB1" w:rsidR="00043A07" w:rsidRDefault="00C928BD" w:rsidP="00373CFC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M</w:t>
            </w:r>
            <w:r w:rsidR="00043A07" w:rsidRPr="00C928BD">
              <w:rPr>
                <w:b/>
                <w:sz w:val="14"/>
              </w:rPr>
              <w:t>aximale Unterrichts</w:t>
            </w:r>
            <w:r w:rsidR="00373CFC">
              <w:rPr>
                <w:b/>
                <w:sz w:val="14"/>
              </w:rPr>
              <w:t>stunden pro Tag</w:t>
            </w:r>
            <w:r w:rsidR="00043A07" w:rsidRPr="00C928BD">
              <w:rPr>
                <w:b/>
                <w:sz w:val="14"/>
              </w:rPr>
              <w:t xml:space="preserve"> ___</w:t>
            </w:r>
            <w:r w:rsidR="003E1621">
              <w:rPr>
                <w:b/>
                <w:color w:val="0070C0"/>
                <w:sz w:val="14"/>
              </w:rPr>
              <w:t>7</w:t>
            </w:r>
            <w:r w:rsidR="00043A07" w:rsidRPr="00C928BD">
              <w:rPr>
                <w:b/>
                <w:sz w:val="14"/>
              </w:rPr>
              <w:t>___</w:t>
            </w:r>
            <w:r w:rsidR="00373CFC">
              <w:rPr>
                <w:b/>
                <w:sz w:val="14"/>
              </w:rPr>
              <w:t xml:space="preserve"> an </w:t>
            </w:r>
            <w:r w:rsidR="00043A07" w:rsidRPr="00C928BD">
              <w:rPr>
                <w:b/>
                <w:sz w:val="14"/>
              </w:rPr>
              <w:t>___</w:t>
            </w:r>
            <w:r w:rsidR="00D71182">
              <w:rPr>
                <w:b/>
                <w:color w:val="0070C0"/>
                <w:sz w:val="14"/>
              </w:rPr>
              <w:t>38</w:t>
            </w:r>
            <w:r w:rsidR="00043A07" w:rsidRPr="00C928BD">
              <w:rPr>
                <w:b/>
                <w:sz w:val="14"/>
              </w:rPr>
              <w:t>___ Unterrichtstagen im Jahr</w:t>
            </w:r>
          </w:p>
          <w:p w14:paraId="75DE3D32" w14:textId="5FB651E0" w:rsidR="00373CFC" w:rsidRDefault="00373CFC" w:rsidP="00373CFC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M</w:t>
            </w:r>
            <w:r w:rsidRPr="00C928BD">
              <w:rPr>
                <w:b/>
                <w:sz w:val="14"/>
              </w:rPr>
              <w:t>aximale Unterrichts</w:t>
            </w:r>
            <w:r>
              <w:rPr>
                <w:b/>
                <w:sz w:val="14"/>
              </w:rPr>
              <w:t>stunden pro Woche</w:t>
            </w:r>
            <w:r w:rsidRPr="00C928BD">
              <w:rPr>
                <w:b/>
                <w:sz w:val="14"/>
              </w:rPr>
              <w:t xml:space="preserve"> ___</w:t>
            </w:r>
            <w:r w:rsidR="00D71182">
              <w:rPr>
                <w:b/>
                <w:color w:val="0070C0"/>
                <w:sz w:val="14"/>
              </w:rPr>
              <w:t>24</w:t>
            </w:r>
            <w:r w:rsidRPr="00C928BD">
              <w:rPr>
                <w:b/>
                <w:sz w:val="14"/>
              </w:rPr>
              <w:t>____</w:t>
            </w:r>
            <w:r>
              <w:rPr>
                <w:b/>
                <w:sz w:val="14"/>
              </w:rPr>
              <w:t xml:space="preserve"> in </w:t>
            </w:r>
            <w:r w:rsidRPr="00C928BD">
              <w:rPr>
                <w:b/>
                <w:sz w:val="14"/>
              </w:rPr>
              <w:t>___</w:t>
            </w:r>
            <w:r w:rsidR="00D71182">
              <w:rPr>
                <w:b/>
                <w:color w:val="0070C0"/>
                <w:sz w:val="14"/>
              </w:rPr>
              <w:t>38</w:t>
            </w:r>
            <w:r w:rsidRPr="00C928BD">
              <w:rPr>
                <w:b/>
                <w:sz w:val="14"/>
              </w:rPr>
              <w:t xml:space="preserve">___ </w:t>
            </w:r>
            <w:r>
              <w:rPr>
                <w:b/>
                <w:sz w:val="14"/>
              </w:rPr>
              <w:t>Wochen</w:t>
            </w:r>
            <w:r w:rsidRPr="00C928BD">
              <w:rPr>
                <w:b/>
                <w:sz w:val="14"/>
              </w:rPr>
              <w:t xml:space="preserve"> im Jahr</w:t>
            </w:r>
          </w:p>
          <w:p w14:paraId="7D0BCF52" w14:textId="7F0397E0" w:rsidR="00373CFC" w:rsidRPr="00C928BD" w:rsidRDefault="00373CFC" w:rsidP="00373CFC">
            <w:pPr>
              <w:spacing w:before="80"/>
              <w:rPr>
                <w:b/>
                <w:sz w:val="14"/>
              </w:rPr>
            </w:pPr>
          </w:p>
        </w:tc>
      </w:tr>
    </w:tbl>
    <w:p w14:paraId="53EC814A" w14:textId="5E113200" w:rsidR="00043A07" w:rsidRDefault="00043A07">
      <w:pPr>
        <w:rPr>
          <w:sz w:val="8"/>
        </w:rPr>
      </w:pPr>
    </w:p>
    <w:p w14:paraId="57C103D5" w14:textId="77777777" w:rsidR="00B47541" w:rsidRPr="00B47541" w:rsidRDefault="00B47541">
      <w:pPr>
        <w:rPr>
          <w:sz w:val="8"/>
        </w:rPr>
      </w:pPr>
    </w:p>
    <w:tbl>
      <w:tblPr>
        <w:tblStyle w:val="Tabellenraster"/>
        <w:tblW w:w="15533" w:type="dxa"/>
        <w:tblInd w:w="-229" w:type="dxa"/>
        <w:tblLayout w:type="fixed"/>
        <w:tblLook w:val="04A0" w:firstRow="1" w:lastRow="0" w:firstColumn="1" w:lastColumn="0" w:noHBand="0" w:noVBand="1"/>
      </w:tblPr>
      <w:tblGrid>
        <w:gridCol w:w="5166"/>
        <w:gridCol w:w="1063"/>
        <w:gridCol w:w="773"/>
        <w:gridCol w:w="650"/>
        <w:gridCol w:w="4338"/>
        <w:gridCol w:w="3543"/>
      </w:tblGrid>
      <w:tr w:rsidR="00F57B8B" w14:paraId="227472AE" w14:textId="71ADD5A9" w:rsidTr="00B53E81">
        <w:trPr>
          <w:trHeight w:val="284"/>
        </w:trPr>
        <w:tc>
          <w:tcPr>
            <w:tcW w:w="6229" w:type="dxa"/>
            <w:gridSpan w:val="2"/>
            <w:vAlign w:val="center"/>
          </w:tcPr>
          <w:p w14:paraId="27C3EBCE" w14:textId="2E57F8A1" w:rsidR="00B206D1" w:rsidRDefault="00B206D1" w:rsidP="00E52BBF">
            <w:pPr>
              <w:spacing w:before="60" w:after="60"/>
            </w:pPr>
            <w:r>
              <w:t>Mein Pflichtstundenmaß (UPZ) ist</w:t>
            </w:r>
          </w:p>
        </w:tc>
        <w:tc>
          <w:tcPr>
            <w:tcW w:w="773" w:type="dxa"/>
            <w:shd w:val="pct10" w:color="auto" w:fill="auto"/>
            <w:vAlign w:val="center"/>
          </w:tcPr>
          <w:p w14:paraId="223A040C" w14:textId="73B1D8AC" w:rsidR="00B206D1" w:rsidRPr="00E60C9D" w:rsidRDefault="00785F0F" w:rsidP="00E52BBF">
            <w:pPr>
              <w:spacing w:before="60" w:after="60"/>
              <w:ind w:right="57"/>
              <w:jc w:val="right"/>
              <w:rPr>
                <w:color w:val="0000FF"/>
              </w:rPr>
            </w:pPr>
            <w:r>
              <w:rPr>
                <w:color w:val="0000FF"/>
              </w:rPr>
              <w:t>24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26B9FB68" w14:textId="1ABB1319" w:rsidR="00B206D1" w:rsidRDefault="00B206D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E5DCC6" w14:textId="7672FB72" w:rsidR="00B206D1" w:rsidRDefault="00B206D1" w:rsidP="00E52BBF">
            <w:pPr>
              <w:spacing w:before="60" w:after="60"/>
            </w:pPr>
            <w:r>
              <w:t>Funktion(en) gemäß Funktionenplan: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9B6C" w14:textId="70D5A89B" w:rsidR="00B206D1" w:rsidRDefault="00B206D1" w:rsidP="00B53E81">
            <w:pPr>
              <w:spacing w:before="60" w:after="60"/>
              <w:ind w:right="58"/>
            </w:pPr>
          </w:p>
        </w:tc>
      </w:tr>
      <w:tr w:rsidR="00B53E81" w14:paraId="386FC832" w14:textId="27594EC9" w:rsidTr="00B53E81">
        <w:trPr>
          <w:trHeight w:val="284"/>
        </w:trPr>
        <w:tc>
          <w:tcPr>
            <w:tcW w:w="6229" w:type="dxa"/>
            <w:gridSpan w:val="2"/>
            <w:vAlign w:val="center"/>
          </w:tcPr>
          <w:p w14:paraId="68603FAC" w14:textId="51D971AB" w:rsidR="00B53E81" w:rsidRDefault="00B53E81" w:rsidP="00E52BBF">
            <w:pPr>
              <w:spacing w:before="60" w:after="60"/>
            </w:pPr>
            <w:r>
              <w:t>Wegen Teilzeit ist mein Stundenmaß reduziert auf</w:t>
            </w:r>
          </w:p>
        </w:tc>
        <w:tc>
          <w:tcPr>
            <w:tcW w:w="773" w:type="dxa"/>
            <w:shd w:val="pct10" w:color="auto" w:fill="auto"/>
            <w:vAlign w:val="center"/>
          </w:tcPr>
          <w:p w14:paraId="4F7787BE" w14:textId="07724B35" w:rsidR="00B53E81" w:rsidRPr="00E60C9D" w:rsidRDefault="00B53E8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  <w:r>
              <w:rPr>
                <w:color w:val="0000FF"/>
              </w:rPr>
              <w:t>--</w:t>
            </w:r>
          </w:p>
        </w:tc>
        <w:tc>
          <w:tcPr>
            <w:tcW w:w="650" w:type="dxa"/>
            <w:tcBorders>
              <w:bottom w:val="single" w:sz="4" w:space="0" w:color="auto"/>
              <w:right w:val="single" w:sz="4" w:space="0" w:color="auto"/>
            </w:tcBorders>
          </w:tcPr>
          <w:p w14:paraId="379F7132" w14:textId="326D894B" w:rsidR="00B53E81" w:rsidRDefault="00B53E8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98103" w14:textId="74E50E90" w:rsidR="00B53E81" w:rsidRDefault="00B53E81" w:rsidP="00E52BBF">
            <w:pPr>
              <w:spacing w:before="60" w:after="60"/>
            </w:pPr>
            <w:r>
              <w:t>Schulintern übertragene Aufgaben: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329D" w14:textId="4FB22F7A" w:rsidR="00B53E81" w:rsidRDefault="00B53E81" w:rsidP="00B53E81">
            <w:pPr>
              <w:spacing w:before="60" w:after="60"/>
              <w:ind w:right="58"/>
            </w:pPr>
          </w:p>
        </w:tc>
      </w:tr>
      <w:tr w:rsidR="00B53E81" w14:paraId="1AD18EE6" w14:textId="77777777" w:rsidTr="00B53E81">
        <w:trPr>
          <w:trHeight w:val="568"/>
        </w:trPr>
        <w:tc>
          <w:tcPr>
            <w:tcW w:w="6229" w:type="dxa"/>
            <w:gridSpan w:val="2"/>
            <w:vMerge w:val="restart"/>
            <w:tcBorders>
              <w:bottom w:val="single" w:sz="4" w:space="0" w:color="auto"/>
            </w:tcBorders>
          </w:tcPr>
          <w:p w14:paraId="2C2E5662" w14:textId="77777777" w:rsidR="00B53E81" w:rsidRDefault="00B53E81" w:rsidP="00F57B8B">
            <w:pPr>
              <w:spacing w:before="60" w:after="60"/>
            </w:pPr>
            <w:r>
              <w:t xml:space="preserve">Ich erhalte eine Stundenreduzierung von insgesamt für: </w:t>
            </w:r>
          </w:p>
          <w:p w14:paraId="2E7CD76A" w14:textId="1E291CBA" w:rsidR="00B53E81" w:rsidRDefault="00B53E81" w:rsidP="00F57B8B">
            <w:pPr>
              <w:spacing w:before="60" w:after="60"/>
            </w:pPr>
          </w:p>
        </w:tc>
        <w:tc>
          <w:tcPr>
            <w:tcW w:w="773" w:type="dxa"/>
            <w:vMerge w:val="restart"/>
            <w:tcBorders>
              <w:bottom w:val="single" w:sz="4" w:space="0" w:color="auto"/>
            </w:tcBorders>
            <w:shd w:val="pct10" w:color="auto" w:fill="auto"/>
          </w:tcPr>
          <w:p w14:paraId="0660C42B" w14:textId="7E6F11AC" w:rsidR="00B53E81" w:rsidRPr="00E60C9D" w:rsidRDefault="00F20C95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  <w:r>
              <w:rPr>
                <w:color w:val="0000FF"/>
              </w:rPr>
              <w:t>------</w:t>
            </w:r>
          </w:p>
        </w:tc>
        <w:tc>
          <w:tcPr>
            <w:tcW w:w="650" w:type="dxa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14:paraId="4952641C" w14:textId="062B661F" w:rsidR="00B53E81" w:rsidRDefault="00B53E8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8D772BD" w14:textId="77777777" w:rsidR="00B53E81" w:rsidRDefault="00B53E81" w:rsidP="00AA1601"/>
        </w:tc>
        <w:tc>
          <w:tcPr>
            <w:tcW w:w="3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C46D" w14:textId="77777777" w:rsidR="00B53E81" w:rsidRDefault="00B53E81" w:rsidP="00AA1601"/>
        </w:tc>
      </w:tr>
      <w:tr w:rsidR="00B53E81" w14:paraId="6351D9E4" w14:textId="77777777" w:rsidTr="00B53E81">
        <w:trPr>
          <w:trHeight w:val="135"/>
        </w:trPr>
        <w:tc>
          <w:tcPr>
            <w:tcW w:w="6229" w:type="dxa"/>
            <w:gridSpan w:val="2"/>
            <w:vMerge/>
          </w:tcPr>
          <w:p w14:paraId="6295E697" w14:textId="77777777" w:rsidR="00B53E81" w:rsidRDefault="00B53E81" w:rsidP="00F57B8B">
            <w:pPr>
              <w:spacing w:before="60" w:after="60"/>
            </w:pPr>
          </w:p>
        </w:tc>
        <w:tc>
          <w:tcPr>
            <w:tcW w:w="773" w:type="dxa"/>
            <w:vMerge/>
            <w:shd w:val="pct10" w:color="auto" w:fill="auto"/>
          </w:tcPr>
          <w:p w14:paraId="2BBC13A3" w14:textId="77777777" w:rsidR="00B53E81" w:rsidRDefault="00B53E8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65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94A1374" w14:textId="77777777" w:rsidR="00B53E81" w:rsidRDefault="00B53E81" w:rsidP="00E52BBF">
            <w:pPr>
              <w:spacing w:before="60" w:after="60"/>
            </w:pPr>
          </w:p>
        </w:tc>
        <w:tc>
          <w:tcPr>
            <w:tcW w:w="4338" w:type="dxa"/>
            <w:tcBorders>
              <w:left w:val="single" w:sz="4" w:space="0" w:color="auto"/>
              <w:bottom w:val="nil"/>
              <w:right w:val="nil"/>
            </w:tcBorders>
          </w:tcPr>
          <w:p w14:paraId="59D92EAB" w14:textId="77777777" w:rsidR="00B53E81" w:rsidRDefault="00B53E81" w:rsidP="00AA1601"/>
        </w:tc>
        <w:tc>
          <w:tcPr>
            <w:tcW w:w="3543" w:type="dxa"/>
            <w:tcBorders>
              <w:left w:val="nil"/>
              <w:bottom w:val="nil"/>
              <w:right w:val="nil"/>
            </w:tcBorders>
          </w:tcPr>
          <w:p w14:paraId="7BE034AD" w14:textId="77777777" w:rsidR="00B53E81" w:rsidRDefault="00B53E81" w:rsidP="00AA1601"/>
        </w:tc>
      </w:tr>
      <w:tr w:rsidR="00E52BBF" w14:paraId="7469665A" w14:textId="77777777" w:rsidTr="00B53E81">
        <w:trPr>
          <w:trHeight w:val="284"/>
        </w:trPr>
        <w:tc>
          <w:tcPr>
            <w:tcW w:w="5166" w:type="dxa"/>
          </w:tcPr>
          <w:p w14:paraId="391C1C7A" w14:textId="3B0E6A94" w:rsidR="00AA1601" w:rsidRDefault="00F57B8B" w:rsidP="00E52BBF">
            <w:pPr>
              <w:spacing w:before="60" w:after="60"/>
            </w:pPr>
            <w:r>
              <w:t>Üb</w:t>
            </w:r>
            <w:r w:rsidR="00AA1601">
              <w:t xml:space="preserve">ertrag </w:t>
            </w:r>
            <w:proofErr w:type="spellStart"/>
            <w:r w:rsidR="00AA1601">
              <w:t>fr</w:t>
            </w:r>
            <w:r>
              <w:t>ei</w:t>
            </w:r>
            <w:r w:rsidR="00AA1601">
              <w:t>w</w:t>
            </w:r>
            <w:proofErr w:type="spellEnd"/>
            <w:r>
              <w:t>.</w:t>
            </w:r>
            <w:r w:rsidR="00AA1601">
              <w:t xml:space="preserve"> AZK lt. Abrechnung Frau Koch </w:t>
            </w:r>
            <w:r w:rsidR="00AA1601" w:rsidRPr="00B206D1">
              <w:rPr>
                <w:sz w:val="16"/>
              </w:rPr>
              <w:t>(08/2023)</w:t>
            </w:r>
          </w:p>
        </w:tc>
        <w:tc>
          <w:tcPr>
            <w:tcW w:w="1063" w:type="dxa"/>
            <w:shd w:val="pct10" w:color="auto" w:fill="auto"/>
          </w:tcPr>
          <w:p w14:paraId="12AFB055" w14:textId="19333924" w:rsidR="00AA1601" w:rsidRPr="00AA1601" w:rsidRDefault="00F71286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  <w:r>
              <w:rPr>
                <w:color w:val="0000FF"/>
              </w:rPr>
              <w:t>8</w:t>
            </w:r>
            <w:r w:rsidR="00F20C95">
              <w:rPr>
                <w:color w:val="0000FF"/>
              </w:rPr>
              <w:t>/3</w:t>
            </w:r>
            <w:r w:rsidR="00CC25E4">
              <w:rPr>
                <w:color w:val="0000FF"/>
              </w:rPr>
              <w:t>7</w:t>
            </w:r>
          </w:p>
        </w:tc>
        <w:tc>
          <w:tcPr>
            <w:tcW w:w="773" w:type="dxa"/>
            <w:shd w:val="pct10" w:color="auto" w:fill="auto"/>
          </w:tcPr>
          <w:p w14:paraId="790C6A04" w14:textId="78F1326D" w:rsidR="00AA1601" w:rsidRDefault="00CC25E4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  <w:r>
              <w:rPr>
                <w:color w:val="0000FF"/>
              </w:rPr>
              <w:t>0,</w:t>
            </w:r>
            <w:r w:rsidR="00F71286">
              <w:rPr>
                <w:color w:val="0000FF"/>
              </w:rPr>
              <w:t>22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6C4C240C" w14:textId="1CF3871F" w:rsidR="00AA1601" w:rsidRDefault="00AA160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FBF4B" w14:textId="18A16B17" w:rsidR="00AA1601" w:rsidRDefault="00AA1601" w:rsidP="00E52BBF">
            <w:pPr>
              <w:spacing w:before="60" w:after="60"/>
            </w:pPr>
            <w:r>
              <w:t xml:space="preserve">Passau, 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2A7F7B" w14:textId="77777777" w:rsidR="00AA1601" w:rsidRDefault="00AA1601" w:rsidP="00AA1601"/>
        </w:tc>
      </w:tr>
      <w:tr w:rsidR="00F57B8B" w14:paraId="15C4945E" w14:textId="77777777" w:rsidTr="00B53E81">
        <w:trPr>
          <w:trHeight w:val="284"/>
        </w:trPr>
        <w:tc>
          <w:tcPr>
            <w:tcW w:w="6229" w:type="dxa"/>
            <w:gridSpan w:val="2"/>
          </w:tcPr>
          <w:p w14:paraId="302554FD" w14:textId="5480A450" w:rsidR="00AA1601" w:rsidRDefault="00AA1601" w:rsidP="00E52BBF">
            <w:pPr>
              <w:spacing w:before="60" w:after="60"/>
            </w:pPr>
            <w:r>
              <w:t>Geplanter Abbau des freiwilligen AZK</w:t>
            </w:r>
          </w:p>
        </w:tc>
        <w:tc>
          <w:tcPr>
            <w:tcW w:w="773" w:type="dxa"/>
            <w:shd w:val="pct10" w:color="auto" w:fill="auto"/>
          </w:tcPr>
          <w:p w14:paraId="233A4A60" w14:textId="351B7A38" w:rsidR="00AA1601" w:rsidRDefault="00D71182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  <w:r>
              <w:rPr>
                <w:color w:val="0000FF"/>
              </w:rPr>
              <w:t>------</w:t>
            </w: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0E43FDE6" w14:textId="07BC0251" w:rsidR="00AA1601" w:rsidRDefault="00AA160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701CCC" w14:textId="77777777" w:rsidR="00AA1601" w:rsidRDefault="00AA1601" w:rsidP="00AA1601"/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D9973" w14:textId="1C472059" w:rsidR="00AA1601" w:rsidRPr="00AA1601" w:rsidRDefault="00AA1601" w:rsidP="00AA1601">
            <w:pPr>
              <w:rPr>
                <w:sz w:val="16"/>
              </w:rPr>
            </w:pPr>
            <w:r w:rsidRPr="00AA1601">
              <w:rPr>
                <w:sz w:val="16"/>
              </w:rPr>
              <w:t>Unterschrift</w:t>
            </w:r>
            <w:r w:rsidR="00F57B8B">
              <w:rPr>
                <w:sz w:val="16"/>
              </w:rPr>
              <w:t xml:space="preserve">, </w:t>
            </w:r>
            <w:r w:rsidRPr="00AA1601">
              <w:rPr>
                <w:sz w:val="16"/>
              </w:rPr>
              <w:t>Dienstbezeichnung des Lehrers</w:t>
            </w:r>
          </w:p>
        </w:tc>
      </w:tr>
      <w:tr w:rsidR="00D076AA" w14:paraId="1C9701C1" w14:textId="77777777" w:rsidTr="00B53E81">
        <w:trPr>
          <w:trHeight w:val="575"/>
        </w:trPr>
        <w:tc>
          <w:tcPr>
            <w:tcW w:w="6229" w:type="dxa"/>
            <w:gridSpan w:val="2"/>
            <w:vMerge w:val="restart"/>
          </w:tcPr>
          <w:p w14:paraId="11FE99F7" w14:textId="12431CB2" w:rsidR="00D076AA" w:rsidRDefault="00D076AA" w:rsidP="00E52BBF">
            <w:pPr>
              <w:spacing w:before="60" w:after="60"/>
            </w:pPr>
            <w:r>
              <w:rPr>
                <w:b/>
              </w:rPr>
              <w:t xml:space="preserve">zu haltender Unterricht </w:t>
            </w:r>
          </w:p>
        </w:tc>
        <w:tc>
          <w:tcPr>
            <w:tcW w:w="773" w:type="dxa"/>
            <w:vMerge w:val="restart"/>
            <w:shd w:val="pct10" w:color="auto" w:fill="auto"/>
          </w:tcPr>
          <w:p w14:paraId="6F6545E9" w14:textId="25E369EE" w:rsidR="00D076AA" w:rsidRPr="00E52BBF" w:rsidRDefault="00D71182" w:rsidP="00E52BBF">
            <w:pPr>
              <w:spacing w:before="60" w:after="60"/>
              <w:ind w:right="58"/>
              <w:jc w:val="right"/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24</w:t>
            </w:r>
          </w:p>
        </w:tc>
        <w:tc>
          <w:tcPr>
            <w:tcW w:w="650" w:type="dxa"/>
            <w:vMerge w:val="restart"/>
            <w:tcBorders>
              <w:right w:val="single" w:sz="4" w:space="0" w:color="auto"/>
            </w:tcBorders>
          </w:tcPr>
          <w:p w14:paraId="1B37E9CB" w14:textId="1590032D" w:rsidR="00D076AA" w:rsidRDefault="00D076AA" w:rsidP="00E52BBF">
            <w:pPr>
              <w:spacing w:before="60" w:after="60"/>
            </w:pPr>
            <w:r w:rsidRPr="00E52BBF">
              <w:rPr>
                <w:b/>
              </w:rPr>
              <w:t>JWS</w:t>
            </w:r>
          </w:p>
        </w:tc>
        <w:tc>
          <w:tcPr>
            <w:tcW w:w="433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914F7D3" w14:textId="698D1A63" w:rsidR="00D076AA" w:rsidRDefault="00D076AA" w:rsidP="00E52BBF">
            <w:pPr>
              <w:tabs>
                <w:tab w:val="left" w:pos="301"/>
              </w:tabs>
              <w:rPr>
                <w:sz w:val="16"/>
              </w:rPr>
            </w:pPr>
            <w:r w:rsidRPr="001E66BC">
              <w:rPr>
                <w:sz w:val="30"/>
              </w:rPr>
              <w:sym w:font="Wingdings 2" w:char="F02A"/>
            </w:r>
            <w:r>
              <w:rPr>
                <w:sz w:val="30"/>
              </w:rPr>
              <w:tab/>
            </w:r>
            <w:r>
              <w:t xml:space="preserve">Anordnung Mehrarbeit </w:t>
            </w:r>
            <w:r w:rsidRPr="00E52BBF">
              <w:rPr>
                <w:sz w:val="16"/>
              </w:rPr>
              <w:t xml:space="preserve">(gemäß Art 87 </w:t>
            </w:r>
            <w:proofErr w:type="spellStart"/>
            <w:r w:rsidRPr="00E52BBF">
              <w:rPr>
                <w:sz w:val="16"/>
              </w:rPr>
              <w:t>BayEUG</w:t>
            </w:r>
            <w:proofErr w:type="spellEnd"/>
            <w:r w:rsidRPr="00E52BBF">
              <w:rPr>
                <w:sz w:val="16"/>
              </w:rPr>
              <w:t>)</w:t>
            </w:r>
          </w:p>
          <w:p w14:paraId="4B10C4D2" w14:textId="06FCB090" w:rsidR="00D076AA" w:rsidRDefault="00D076AA" w:rsidP="00E52BBF">
            <w:pPr>
              <w:tabs>
                <w:tab w:val="left" w:pos="301"/>
              </w:tabs>
              <w:spacing w:before="120"/>
            </w:pPr>
            <w:r>
              <w:tab/>
              <w:t>im Umfang von ______ JWS</w:t>
            </w:r>
          </w:p>
        </w:tc>
        <w:tc>
          <w:tcPr>
            <w:tcW w:w="3543" w:type="dxa"/>
            <w:tcBorders>
              <w:top w:val="nil"/>
              <w:left w:val="nil"/>
              <w:right w:val="nil"/>
            </w:tcBorders>
          </w:tcPr>
          <w:p w14:paraId="5D5B8F58" w14:textId="77777777" w:rsidR="00D076AA" w:rsidRPr="00AA1601" w:rsidRDefault="00D076AA" w:rsidP="00E52BBF">
            <w:pPr>
              <w:rPr>
                <w:sz w:val="16"/>
              </w:rPr>
            </w:pPr>
          </w:p>
        </w:tc>
      </w:tr>
      <w:tr w:rsidR="00E52BBF" w14:paraId="5B2A5E20" w14:textId="77777777" w:rsidTr="00B53E81">
        <w:trPr>
          <w:trHeight w:val="131"/>
        </w:trPr>
        <w:tc>
          <w:tcPr>
            <w:tcW w:w="6229" w:type="dxa"/>
            <w:gridSpan w:val="2"/>
            <w:vMerge/>
          </w:tcPr>
          <w:p w14:paraId="167BFAED" w14:textId="77777777" w:rsidR="00E52BBF" w:rsidRDefault="00E52BBF" w:rsidP="00E52BBF">
            <w:pPr>
              <w:spacing w:before="60" w:after="60"/>
              <w:rPr>
                <w:b/>
              </w:rPr>
            </w:pPr>
          </w:p>
        </w:tc>
        <w:tc>
          <w:tcPr>
            <w:tcW w:w="773" w:type="dxa"/>
            <w:vMerge/>
            <w:shd w:val="pct10" w:color="auto" w:fill="auto"/>
          </w:tcPr>
          <w:p w14:paraId="2D561D5B" w14:textId="77777777" w:rsidR="00E52BBF" w:rsidRPr="00E52BBF" w:rsidRDefault="00E52BBF" w:rsidP="00E52BBF">
            <w:pPr>
              <w:spacing w:before="60" w:after="60"/>
              <w:ind w:right="58"/>
              <w:jc w:val="right"/>
              <w:rPr>
                <w:b/>
                <w:color w:val="0000FF"/>
              </w:rPr>
            </w:pPr>
          </w:p>
        </w:tc>
        <w:tc>
          <w:tcPr>
            <w:tcW w:w="650" w:type="dxa"/>
            <w:vMerge/>
            <w:tcBorders>
              <w:right w:val="single" w:sz="4" w:space="0" w:color="auto"/>
            </w:tcBorders>
          </w:tcPr>
          <w:p w14:paraId="5BB0FBEE" w14:textId="77777777" w:rsidR="00E52BBF" w:rsidRPr="00E52BBF" w:rsidRDefault="00E52BBF" w:rsidP="00E52BBF">
            <w:pPr>
              <w:spacing w:before="60" w:after="60"/>
              <w:rPr>
                <w:b/>
              </w:rPr>
            </w:pPr>
          </w:p>
        </w:tc>
        <w:tc>
          <w:tcPr>
            <w:tcW w:w="4338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2FBDCB6E" w14:textId="77777777" w:rsidR="00E52BBF" w:rsidRPr="001E66BC" w:rsidRDefault="00E52BBF" w:rsidP="00E52BBF">
            <w:pPr>
              <w:tabs>
                <w:tab w:val="left" w:pos="301"/>
              </w:tabs>
              <w:rPr>
                <w:sz w:val="3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31F901" w14:textId="0E4816F1" w:rsidR="00E52BBF" w:rsidRPr="00AA1601" w:rsidRDefault="00E52BBF" w:rsidP="00E52BBF">
            <w:pPr>
              <w:rPr>
                <w:sz w:val="16"/>
              </w:rPr>
            </w:pPr>
            <w:r w:rsidRPr="00AA1601">
              <w:rPr>
                <w:sz w:val="16"/>
              </w:rPr>
              <w:t xml:space="preserve">Unterschrift </w:t>
            </w:r>
            <w:r>
              <w:rPr>
                <w:sz w:val="16"/>
              </w:rPr>
              <w:t>Schulleitung</w:t>
            </w:r>
          </w:p>
        </w:tc>
      </w:tr>
    </w:tbl>
    <w:p w14:paraId="12AA23E2" w14:textId="2E900DF2" w:rsidR="00C928BD" w:rsidRPr="00B47541" w:rsidRDefault="00C928BD" w:rsidP="00D076AA">
      <w:pPr>
        <w:rPr>
          <w:sz w:val="2"/>
        </w:rPr>
      </w:pPr>
    </w:p>
    <w:sectPr w:rsidR="00C928BD" w:rsidRPr="00B47541" w:rsidSect="00B47541">
      <w:pgSz w:w="16840" w:h="11907" w:orient="landscape" w:code="9"/>
      <w:pgMar w:top="454" w:right="907" w:bottom="45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/>
  <w:attachedTemplate r:id="rId1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7C"/>
    <w:rsid w:val="00040AF1"/>
    <w:rsid w:val="000419DF"/>
    <w:rsid w:val="00043A07"/>
    <w:rsid w:val="00064317"/>
    <w:rsid w:val="000A1790"/>
    <w:rsid w:val="000B0824"/>
    <w:rsid w:val="00123945"/>
    <w:rsid w:val="00173426"/>
    <w:rsid w:val="001854C0"/>
    <w:rsid w:val="001C5B54"/>
    <w:rsid w:val="001E66BC"/>
    <w:rsid w:val="001F3972"/>
    <w:rsid w:val="00206326"/>
    <w:rsid w:val="00235E14"/>
    <w:rsid w:val="0024501A"/>
    <w:rsid w:val="00250AFA"/>
    <w:rsid w:val="00260B0B"/>
    <w:rsid w:val="002F52C3"/>
    <w:rsid w:val="002F6782"/>
    <w:rsid w:val="003323D0"/>
    <w:rsid w:val="0036483A"/>
    <w:rsid w:val="00366BD8"/>
    <w:rsid w:val="00373CFC"/>
    <w:rsid w:val="00397AD5"/>
    <w:rsid w:val="003E1621"/>
    <w:rsid w:val="004027B6"/>
    <w:rsid w:val="004041E2"/>
    <w:rsid w:val="004077C3"/>
    <w:rsid w:val="0042546F"/>
    <w:rsid w:val="00443B70"/>
    <w:rsid w:val="004B00C8"/>
    <w:rsid w:val="004B7A35"/>
    <w:rsid w:val="004D1D4B"/>
    <w:rsid w:val="004D5BD5"/>
    <w:rsid w:val="004E1ACB"/>
    <w:rsid w:val="004E255F"/>
    <w:rsid w:val="004E7ABB"/>
    <w:rsid w:val="00536AD1"/>
    <w:rsid w:val="00542880"/>
    <w:rsid w:val="005437F9"/>
    <w:rsid w:val="00556A50"/>
    <w:rsid w:val="005665D7"/>
    <w:rsid w:val="0057074E"/>
    <w:rsid w:val="005740C6"/>
    <w:rsid w:val="00597BAD"/>
    <w:rsid w:val="005A4DA3"/>
    <w:rsid w:val="005D6E17"/>
    <w:rsid w:val="005F6539"/>
    <w:rsid w:val="0062667C"/>
    <w:rsid w:val="0066538D"/>
    <w:rsid w:val="006D2408"/>
    <w:rsid w:val="006D2CB3"/>
    <w:rsid w:val="006E4A00"/>
    <w:rsid w:val="006F1273"/>
    <w:rsid w:val="00720EEB"/>
    <w:rsid w:val="00721DCA"/>
    <w:rsid w:val="00775F95"/>
    <w:rsid w:val="00785C17"/>
    <w:rsid w:val="00785F0F"/>
    <w:rsid w:val="00791548"/>
    <w:rsid w:val="007D3536"/>
    <w:rsid w:val="00800BD3"/>
    <w:rsid w:val="008215AD"/>
    <w:rsid w:val="0083442B"/>
    <w:rsid w:val="00871314"/>
    <w:rsid w:val="00874BD5"/>
    <w:rsid w:val="008A23E0"/>
    <w:rsid w:val="009418AE"/>
    <w:rsid w:val="009441F3"/>
    <w:rsid w:val="00952271"/>
    <w:rsid w:val="00973533"/>
    <w:rsid w:val="009916D9"/>
    <w:rsid w:val="009A4AE4"/>
    <w:rsid w:val="009B27E2"/>
    <w:rsid w:val="009C15D8"/>
    <w:rsid w:val="009C1E4D"/>
    <w:rsid w:val="009C2629"/>
    <w:rsid w:val="009D7E05"/>
    <w:rsid w:val="009F22C7"/>
    <w:rsid w:val="00A06C25"/>
    <w:rsid w:val="00A30A8D"/>
    <w:rsid w:val="00A327CB"/>
    <w:rsid w:val="00A33CFA"/>
    <w:rsid w:val="00A42220"/>
    <w:rsid w:val="00A4681C"/>
    <w:rsid w:val="00A72DCD"/>
    <w:rsid w:val="00AA1601"/>
    <w:rsid w:val="00AB43CA"/>
    <w:rsid w:val="00AB587E"/>
    <w:rsid w:val="00AC5CAC"/>
    <w:rsid w:val="00AE24CE"/>
    <w:rsid w:val="00B119C9"/>
    <w:rsid w:val="00B206D1"/>
    <w:rsid w:val="00B353CC"/>
    <w:rsid w:val="00B47541"/>
    <w:rsid w:val="00B53571"/>
    <w:rsid w:val="00B53E81"/>
    <w:rsid w:val="00B81253"/>
    <w:rsid w:val="00B87B98"/>
    <w:rsid w:val="00BB08BF"/>
    <w:rsid w:val="00BC154C"/>
    <w:rsid w:val="00C542F7"/>
    <w:rsid w:val="00C928BD"/>
    <w:rsid w:val="00C957D5"/>
    <w:rsid w:val="00CC25E4"/>
    <w:rsid w:val="00CF24D8"/>
    <w:rsid w:val="00D03158"/>
    <w:rsid w:val="00D076AA"/>
    <w:rsid w:val="00D225DC"/>
    <w:rsid w:val="00D3680C"/>
    <w:rsid w:val="00D37961"/>
    <w:rsid w:val="00D466D5"/>
    <w:rsid w:val="00D71154"/>
    <w:rsid w:val="00D71182"/>
    <w:rsid w:val="00DB5380"/>
    <w:rsid w:val="00DC6FC9"/>
    <w:rsid w:val="00DD2BF8"/>
    <w:rsid w:val="00DE595B"/>
    <w:rsid w:val="00E17E8B"/>
    <w:rsid w:val="00E52BBF"/>
    <w:rsid w:val="00E60C9D"/>
    <w:rsid w:val="00E62F82"/>
    <w:rsid w:val="00EB285F"/>
    <w:rsid w:val="00F20C95"/>
    <w:rsid w:val="00F27321"/>
    <w:rsid w:val="00F42192"/>
    <w:rsid w:val="00F57B8B"/>
    <w:rsid w:val="00F71286"/>
    <w:rsid w:val="00FB6EEE"/>
    <w:rsid w:val="00FC0DE8"/>
    <w:rsid w:val="00FD07D7"/>
    <w:rsid w:val="00F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0EAA1D"/>
  <w15:docId w15:val="{7B21F7CC-23C5-47E2-9FAF-29A6B6D9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26"/>
    </w:rPr>
  </w:style>
  <w:style w:type="paragraph" w:styleId="berschrift2">
    <w:name w:val="heading 2"/>
    <w:basedOn w:val="Standard"/>
    <w:next w:val="Standard"/>
    <w:link w:val="berschrift2Zchn"/>
    <w:uiPriority w:val="9"/>
    <w:qFormat/>
    <w:pPr>
      <w:keepNext/>
      <w:spacing w:before="120"/>
      <w:outlineLvl w:val="1"/>
    </w:pPr>
    <w:rPr>
      <w:i/>
      <w:color w:val="000099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rFonts w:ascii="Arial Narrow" w:hAnsi="Arial Narrow"/>
      <w:b/>
      <w:sz w:val="22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semiHidden/>
    <w:pPr>
      <w:widowControl w:val="0"/>
      <w:spacing w:before="120" w:line="240" w:lineRule="atLeast"/>
    </w:pPr>
    <w:rPr>
      <w:i/>
      <w:color w:val="000099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A4DA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A4DA3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E62F82"/>
    <w:rPr>
      <w:rFonts w:ascii="Arial" w:hAnsi="Arial"/>
      <w:i/>
      <w:color w:val="000099"/>
    </w:rPr>
  </w:style>
  <w:style w:type="table" w:styleId="Tabellenraster">
    <w:name w:val="Table Grid"/>
    <w:basedOn w:val="NormaleTabelle"/>
    <w:uiPriority w:val="59"/>
    <w:rsid w:val="00043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Vorlagen\Stundenplanvorlage%202014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34B04-38E5-452F-A8F2-0D3D30526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Stundenplanvorlage 2014</Template>
  <TotalTime>0</TotalTime>
  <Pages>1</Pages>
  <Words>306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Stundenplan</vt:lpstr>
    </vt:vector>
  </TitlesOfParts>
  <Company>Passau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Stundenplan</dc:title>
  <dc:creator>Kolmer, Jochen</dc:creator>
  <cp:lastModifiedBy>Kolmer, Jochen</cp:lastModifiedBy>
  <cp:revision>9</cp:revision>
  <cp:lastPrinted>2022-11-09T11:45:00Z</cp:lastPrinted>
  <dcterms:created xsi:type="dcterms:W3CDTF">2024-09-09T19:03:00Z</dcterms:created>
  <dcterms:modified xsi:type="dcterms:W3CDTF">2024-09-24T05:31:00Z</dcterms:modified>
</cp:coreProperties>
</file>