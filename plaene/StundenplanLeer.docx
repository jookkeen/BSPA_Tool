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96"/>
        <w:gridCol w:w="1089"/>
        <w:gridCol w:w="1320"/>
        <w:gridCol w:w="795"/>
        <w:gridCol w:w="57"/>
        <w:gridCol w:w="2835"/>
        <w:gridCol w:w="2892"/>
        <w:gridCol w:w="4196"/>
      </w:tblGrid>
      <w:tr w:rsidR="00791548" w14:paraId="257FAF08" w14:textId="77777777" w:rsidTr="005A4DA3">
        <w:trPr>
          <w:cantSplit/>
          <w:trHeight w:hRule="exact" w:val="360"/>
          <w:jc w:val="center"/>
        </w:trPr>
        <w:tc>
          <w:tcPr>
            <w:tcW w:w="2296" w:type="dxa"/>
            <w:vAlign w:val="bottom"/>
          </w:tcPr>
          <w:p w14:paraId="1A4CE818" w14:textId="4579A86B" w:rsidR="00791548" w:rsidRPr="0066538D" w:rsidRDefault="00791548" w:rsidP="009C15D8">
            <w:pPr>
              <w:pStyle w:val="berschrift1"/>
              <w:rPr>
                <w:sz w:val="24"/>
              </w:rPr>
            </w:pPr>
            <w:r w:rsidRPr="0066538D">
              <w:rPr>
                <w:sz w:val="24"/>
              </w:rPr>
              <w:t>Stundenplan</w:t>
            </w:r>
          </w:p>
        </w:tc>
        <w:tc>
          <w:tcPr>
            <w:tcW w:w="1089" w:type="dxa"/>
            <w:vAlign w:val="bottom"/>
          </w:tcPr>
          <w:p w14:paraId="13709AF1" w14:textId="77777777" w:rsidR="00791548" w:rsidRPr="0062667C" w:rsidRDefault="00791548" w:rsidP="005A4DA3">
            <w:pPr>
              <w:rPr>
                <w:i/>
                <w:sz w:val="10"/>
              </w:rPr>
            </w:pPr>
          </w:p>
          <w:p w14:paraId="61F4C832" w14:textId="77777777" w:rsidR="00791548" w:rsidRPr="0062667C" w:rsidRDefault="00791548" w:rsidP="005A4DA3">
            <w:pPr>
              <w:rPr>
                <w:i/>
              </w:rPr>
            </w:pPr>
            <w:r w:rsidRPr="0062667C">
              <w:rPr>
                <w:i/>
                <w:sz w:val="14"/>
              </w:rPr>
              <w:t xml:space="preserve">im Schuljahr </w:t>
            </w:r>
          </w:p>
        </w:tc>
        <w:tc>
          <w:tcPr>
            <w:tcW w:w="1320" w:type="dxa"/>
            <w:vAlign w:val="bottom"/>
          </w:tcPr>
          <w:p w14:paraId="06B10C4C" w14:textId="376D49BA" w:rsidR="00791548" w:rsidRPr="00A327CB" w:rsidRDefault="00791548" w:rsidP="005A4DA3">
            <w:pPr>
              <w:rPr>
                <w:i/>
                <w:color w:val="0000FF"/>
                <w:sz w:val="24"/>
              </w:rPr>
            </w:pPr>
          </w:p>
        </w:tc>
        <w:tc>
          <w:tcPr>
            <w:tcW w:w="852" w:type="dxa"/>
            <w:gridSpan w:val="2"/>
            <w:vAlign w:val="bottom"/>
          </w:tcPr>
          <w:p w14:paraId="513162D3" w14:textId="77777777" w:rsidR="00791548" w:rsidRPr="0062667C" w:rsidRDefault="00791548" w:rsidP="005A4DA3">
            <w:pPr>
              <w:rPr>
                <w:i/>
                <w:sz w:val="24"/>
              </w:rPr>
            </w:pPr>
            <w:r w:rsidRPr="0062667C">
              <w:rPr>
                <w:i/>
                <w:sz w:val="14"/>
              </w:rPr>
              <w:t>gültig ab:</w:t>
            </w:r>
            <w:r w:rsidRPr="0062667C">
              <w:rPr>
                <w:i/>
                <w:sz w:val="24"/>
              </w:rPr>
              <w:t xml:space="preserve"> </w:t>
            </w:r>
          </w:p>
        </w:tc>
        <w:tc>
          <w:tcPr>
            <w:tcW w:w="5727" w:type="dxa"/>
            <w:gridSpan w:val="2"/>
            <w:vAlign w:val="bottom"/>
          </w:tcPr>
          <w:p w14:paraId="6EA920BA" w14:textId="56C09DB3" w:rsidR="00791548" w:rsidRPr="00A327CB" w:rsidRDefault="00791548" w:rsidP="005A4DA3">
            <w:pPr>
              <w:rPr>
                <w:i/>
                <w:color w:val="0000FF"/>
                <w:sz w:val="24"/>
              </w:rPr>
            </w:pPr>
          </w:p>
        </w:tc>
        <w:tc>
          <w:tcPr>
            <w:tcW w:w="4196" w:type="dxa"/>
            <w:tcBorders>
              <w:bottom w:val="single" w:sz="4" w:space="0" w:color="auto"/>
            </w:tcBorders>
            <w:vAlign w:val="bottom"/>
          </w:tcPr>
          <w:p w14:paraId="695964DF" w14:textId="544F8352" w:rsidR="00791548" w:rsidRDefault="00791548" w:rsidP="005A4DA3">
            <w:pPr>
              <w:rPr>
                <w:sz w:val="14"/>
              </w:rPr>
            </w:pPr>
          </w:p>
        </w:tc>
      </w:tr>
      <w:tr w:rsidR="00791548" w14:paraId="617589AE" w14:textId="77777777" w:rsidTr="00536AD1">
        <w:trPr>
          <w:cantSplit/>
          <w:trHeight w:hRule="exact" w:val="140"/>
          <w:jc w:val="center"/>
        </w:trPr>
        <w:tc>
          <w:tcPr>
            <w:tcW w:w="550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6A8E97" w14:textId="77777777" w:rsidR="00791548" w:rsidRDefault="00952271">
            <w:pPr>
              <w:rPr>
                <w:sz w:val="12"/>
              </w:rPr>
            </w:pPr>
            <w:r w:rsidRPr="00952271">
              <w:rPr>
                <w:sz w:val="12"/>
              </w:rPr>
              <w:t>Vorname Name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ECF1AD" w14:textId="77777777" w:rsidR="00791548" w:rsidRDefault="00791548">
            <w:pPr>
              <w:rPr>
                <w:sz w:val="12"/>
              </w:rPr>
            </w:pPr>
            <w:r>
              <w:rPr>
                <w:sz w:val="12"/>
              </w:rPr>
              <w:t>Dienstbezeichnung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450043E0" w14:textId="77777777" w:rsidR="00791548" w:rsidRDefault="00791548">
            <w:pPr>
              <w:rPr>
                <w:sz w:val="12"/>
              </w:rPr>
            </w:pPr>
            <w:r>
              <w:rPr>
                <w:sz w:val="12"/>
              </w:rPr>
              <w:t>Geburtsdatum</w:t>
            </w:r>
          </w:p>
          <w:p w14:paraId="3638D3E6" w14:textId="77777777" w:rsidR="00791548" w:rsidRDefault="00791548">
            <w:pPr>
              <w:rPr>
                <w:sz w:val="12"/>
              </w:rPr>
            </w:pPr>
          </w:p>
        </w:tc>
        <w:tc>
          <w:tcPr>
            <w:tcW w:w="4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5EB22" w14:textId="6979C7B1" w:rsidR="00791548" w:rsidRPr="00536AD1" w:rsidRDefault="00A30A8D" w:rsidP="00536AD1">
            <w:pPr>
              <w:rPr>
                <w:rFonts w:cs="Arial"/>
                <w:bCs/>
                <w:sz w:val="24"/>
              </w:rPr>
            </w:pPr>
            <w:r>
              <w:rPr>
                <w:noProof/>
                <w:sz w:val="14"/>
              </w:rPr>
              <w:drawing>
                <wp:anchor distT="0" distB="0" distL="114300" distR="114300" simplePos="0" relativeHeight="251658240" behindDoc="1" locked="0" layoutInCell="1" allowOverlap="1" wp14:anchorId="53872A2B" wp14:editId="2D4F6D93">
                  <wp:simplePos x="0" y="0"/>
                  <wp:positionH relativeFrom="column">
                    <wp:posOffset>2197100</wp:posOffset>
                  </wp:positionH>
                  <wp:positionV relativeFrom="paragraph">
                    <wp:posOffset>-106045</wp:posOffset>
                  </wp:positionV>
                  <wp:extent cx="514350" cy="514350"/>
                  <wp:effectExtent l="0" t="0" r="0" b="0"/>
                  <wp:wrapTight wrapText="bothSides">
                    <wp:wrapPolygon edited="0">
                      <wp:start x="0" y="0"/>
                      <wp:lineTo x="0" y="20800"/>
                      <wp:lineTo x="20800" y="20800"/>
                      <wp:lineTo x="20800" y="0"/>
                      <wp:lineTo x="0" y="0"/>
                    </wp:wrapPolygon>
                  </wp:wrapTight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KPO grau weiße Schrift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1548" w:rsidRPr="00536AD1">
              <w:rPr>
                <w:rFonts w:cs="Arial"/>
                <w:bCs/>
                <w:sz w:val="24"/>
              </w:rPr>
              <w:t>Karl-Peter-Obermaier-Schule</w:t>
            </w:r>
          </w:p>
          <w:p w14:paraId="72BA4340" w14:textId="378E4F02" w:rsidR="00791548" w:rsidRDefault="00791548" w:rsidP="00536AD1">
            <w:pPr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Am Fernsehturm 1</w:t>
            </w:r>
          </w:p>
          <w:p w14:paraId="6EB2EE86" w14:textId="210B0094" w:rsidR="00791548" w:rsidRDefault="00791548" w:rsidP="00536AD1">
            <w:pPr>
              <w:rPr>
                <w:sz w:val="14"/>
              </w:rPr>
            </w:pPr>
            <w:r>
              <w:rPr>
                <w:rFonts w:cs="Arial"/>
                <w:bCs/>
              </w:rPr>
              <w:t>94036 Passau</w:t>
            </w:r>
          </w:p>
        </w:tc>
      </w:tr>
      <w:tr w:rsidR="00AE24CE" w14:paraId="0D90FCE2" w14:textId="77777777" w:rsidTr="00373CFC">
        <w:trPr>
          <w:cantSplit/>
          <w:trHeight w:hRule="exact" w:val="227"/>
          <w:jc w:val="center"/>
        </w:trPr>
        <w:tc>
          <w:tcPr>
            <w:tcW w:w="550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FD3EA" w14:textId="7030822C" w:rsidR="00AE24CE" w:rsidRPr="00A327CB" w:rsidRDefault="00AE24CE" w:rsidP="00721DCA">
            <w:pPr>
              <w:rPr>
                <w:i/>
                <w:color w:val="0000FF"/>
                <w:sz w:val="22"/>
              </w:rPr>
            </w:pPr>
            <w:bookmarkStart w:id="0" w:name="Name" w:colFirst="0" w:colLast="0"/>
          </w:p>
        </w:tc>
        <w:tc>
          <w:tcPr>
            <w:tcW w:w="28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1B3F0" w14:textId="0FFEB9EA" w:rsidR="00AE24CE" w:rsidRPr="00A327CB" w:rsidRDefault="00AE24CE" w:rsidP="00721DCA">
            <w:pPr>
              <w:rPr>
                <w:i/>
                <w:color w:val="0000FF"/>
                <w:sz w:val="22"/>
              </w:rPr>
            </w:pPr>
          </w:p>
        </w:tc>
        <w:tc>
          <w:tcPr>
            <w:tcW w:w="2892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C0E8CF" w14:textId="56D24B0A" w:rsidR="00AE24CE" w:rsidRPr="00A327CB" w:rsidRDefault="00AE24CE" w:rsidP="0057074E">
            <w:pPr>
              <w:rPr>
                <w:color w:val="0000FF"/>
                <w:sz w:val="22"/>
              </w:rPr>
            </w:pP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3940" w14:textId="77777777" w:rsidR="00AE24CE" w:rsidRDefault="00AE24CE">
            <w:pPr>
              <w:jc w:val="center"/>
              <w:rPr>
                <w:sz w:val="14"/>
              </w:rPr>
            </w:pPr>
          </w:p>
        </w:tc>
      </w:tr>
      <w:bookmarkEnd w:id="0"/>
      <w:tr w:rsidR="00AE24CE" w14:paraId="1D509B8B" w14:textId="77777777">
        <w:trPr>
          <w:cantSplit/>
          <w:trHeight w:hRule="exact" w:val="140"/>
          <w:jc w:val="center"/>
        </w:trPr>
        <w:tc>
          <w:tcPr>
            <w:tcW w:w="550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421929" w14:textId="77777777" w:rsidR="00AE24CE" w:rsidRDefault="00AE24CE">
            <w:pPr>
              <w:rPr>
                <w:sz w:val="12"/>
              </w:rPr>
            </w:pPr>
            <w:r>
              <w:rPr>
                <w:sz w:val="12"/>
              </w:rPr>
              <w:t>Berufliche Fachrichtung lt. Prüfung</w:t>
            </w:r>
          </w:p>
          <w:p w14:paraId="18CBF012" w14:textId="77777777" w:rsidR="00AE24CE" w:rsidRDefault="00AE24CE">
            <w:pPr>
              <w:rPr>
                <w:sz w:val="12"/>
              </w:rPr>
            </w:pPr>
          </w:p>
        </w:tc>
        <w:tc>
          <w:tcPr>
            <w:tcW w:w="5784" w:type="dxa"/>
            <w:gridSpan w:val="3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62C5A287" w14:textId="77777777" w:rsidR="00AE24CE" w:rsidRDefault="00AE24CE">
            <w:pPr>
              <w:rPr>
                <w:sz w:val="14"/>
              </w:rPr>
            </w:pPr>
            <w:r>
              <w:rPr>
                <w:sz w:val="12"/>
              </w:rPr>
              <w:t>Zweitfach bzw. Zusatzprüfung</w:t>
            </w:r>
          </w:p>
          <w:p w14:paraId="52F8F387" w14:textId="77777777" w:rsidR="00AE24CE" w:rsidRDefault="00AE24CE">
            <w:pPr>
              <w:rPr>
                <w:sz w:val="12"/>
              </w:rPr>
            </w:pP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5DC2" w14:textId="77777777" w:rsidR="00AE24CE" w:rsidRDefault="00AE24CE">
            <w:pPr>
              <w:jc w:val="center"/>
              <w:rPr>
                <w:rFonts w:ascii="Arial Narrow" w:hAnsi="Arial Narrow"/>
                <w:sz w:val="18"/>
              </w:rPr>
            </w:pPr>
          </w:p>
        </w:tc>
      </w:tr>
      <w:tr w:rsidR="00AE24CE" w:rsidRPr="0066538D" w14:paraId="0AAA85E5" w14:textId="77777777" w:rsidTr="00373CFC">
        <w:trPr>
          <w:cantSplit/>
          <w:trHeight w:hRule="exact" w:val="244"/>
          <w:jc w:val="center"/>
        </w:trPr>
        <w:tc>
          <w:tcPr>
            <w:tcW w:w="550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BE296" w14:textId="710A3702" w:rsidR="00AE24CE" w:rsidRPr="00A327CB" w:rsidRDefault="00AE24CE" w:rsidP="00721DCA">
            <w:pPr>
              <w:rPr>
                <w:i/>
                <w:color w:val="0000FF"/>
                <w:sz w:val="22"/>
              </w:rPr>
            </w:pPr>
          </w:p>
        </w:tc>
        <w:tc>
          <w:tcPr>
            <w:tcW w:w="5784" w:type="dxa"/>
            <w:gridSpan w:val="3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DE06C16" w14:textId="5C9591E0" w:rsidR="00AE24CE" w:rsidRPr="00373CFC" w:rsidRDefault="00AE24CE" w:rsidP="00721DCA">
            <w:pPr>
              <w:rPr>
                <w:i/>
                <w:sz w:val="22"/>
              </w:rPr>
            </w:pP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486E" w14:textId="77777777" w:rsidR="00AE24CE" w:rsidRPr="0066538D" w:rsidRDefault="00AE24CE">
            <w:pPr>
              <w:jc w:val="center"/>
              <w:rPr>
                <w:sz w:val="14"/>
              </w:rPr>
            </w:pPr>
          </w:p>
        </w:tc>
      </w:tr>
      <w:tr w:rsidR="00AE24CE" w14:paraId="121D59EA" w14:textId="77777777">
        <w:trPr>
          <w:cantSplit/>
          <w:trHeight w:hRule="exact" w:val="140"/>
          <w:jc w:val="center"/>
        </w:trPr>
        <w:tc>
          <w:tcPr>
            <w:tcW w:w="8392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ADF652D" w14:textId="77777777" w:rsidR="00AE24CE" w:rsidRDefault="00AE24CE">
            <w:pPr>
              <w:rPr>
                <w:sz w:val="12"/>
              </w:rPr>
            </w:pPr>
            <w:r>
              <w:rPr>
                <w:sz w:val="12"/>
              </w:rPr>
              <w:t>Privatanschrift</w:t>
            </w:r>
          </w:p>
        </w:tc>
        <w:tc>
          <w:tcPr>
            <w:tcW w:w="2892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77395805" w14:textId="77777777" w:rsidR="00AE24CE" w:rsidRDefault="00AE24CE">
            <w:pPr>
              <w:rPr>
                <w:sz w:val="12"/>
              </w:rPr>
            </w:pPr>
            <w:r>
              <w:rPr>
                <w:sz w:val="12"/>
              </w:rPr>
              <w:t>Telefon</w:t>
            </w: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AE80" w14:textId="77777777" w:rsidR="00AE24CE" w:rsidRDefault="00AE24CE">
            <w:pPr>
              <w:jc w:val="center"/>
              <w:rPr>
                <w:sz w:val="14"/>
              </w:rPr>
            </w:pPr>
          </w:p>
        </w:tc>
      </w:tr>
      <w:tr w:rsidR="00E62F82" w14:paraId="572B1CB8" w14:textId="77777777" w:rsidTr="00373CFC">
        <w:trPr>
          <w:cantSplit/>
          <w:trHeight w:hRule="exact" w:val="244"/>
          <w:jc w:val="center"/>
        </w:trPr>
        <w:tc>
          <w:tcPr>
            <w:tcW w:w="8392" w:type="dxa"/>
            <w:gridSpan w:val="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F31C4" w14:textId="3230CEB5" w:rsidR="00E62F82" w:rsidRPr="00A327CB" w:rsidRDefault="00E62F82" w:rsidP="00E62F82">
            <w:pPr>
              <w:rPr>
                <w:i/>
                <w:color w:val="0000FF"/>
                <w:sz w:val="22"/>
              </w:rPr>
            </w:pPr>
          </w:p>
        </w:tc>
        <w:tc>
          <w:tcPr>
            <w:tcW w:w="2892" w:type="dxa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0F4D1D1" w14:textId="73CB3BC3" w:rsidR="00E62F82" w:rsidRPr="00A327CB" w:rsidRDefault="00E62F82" w:rsidP="00E62F82">
            <w:pPr>
              <w:rPr>
                <w:i/>
                <w:color w:val="0000FF"/>
                <w:sz w:val="22"/>
              </w:rPr>
            </w:pPr>
          </w:p>
        </w:tc>
        <w:tc>
          <w:tcPr>
            <w:tcW w:w="41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1FCF" w14:textId="77777777" w:rsidR="00E62F82" w:rsidRDefault="00E62F82" w:rsidP="00E62F82">
            <w:pPr>
              <w:jc w:val="center"/>
              <w:rPr>
                <w:sz w:val="14"/>
              </w:rPr>
            </w:pPr>
          </w:p>
        </w:tc>
      </w:tr>
    </w:tbl>
    <w:p w14:paraId="2BF9947D" w14:textId="3106490E" w:rsidR="00791548" w:rsidRPr="007D3536" w:rsidRDefault="00791548">
      <w:pPr>
        <w:rPr>
          <w:sz w:val="8"/>
        </w:rPr>
      </w:pPr>
    </w:p>
    <w:tbl>
      <w:tblPr>
        <w:tblW w:w="1548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474"/>
        <w:gridCol w:w="397"/>
        <w:gridCol w:w="907"/>
        <w:gridCol w:w="907"/>
        <w:gridCol w:w="908"/>
        <w:gridCol w:w="907"/>
        <w:gridCol w:w="907"/>
        <w:gridCol w:w="908"/>
        <w:gridCol w:w="907"/>
        <w:gridCol w:w="907"/>
        <w:gridCol w:w="908"/>
        <w:gridCol w:w="907"/>
        <w:gridCol w:w="907"/>
        <w:gridCol w:w="908"/>
        <w:gridCol w:w="907"/>
        <w:gridCol w:w="907"/>
        <w:gridCol w:w="908"/>
      </w:tblGrid>
      <w:tr w:rsidR="009B27E2" w14:paraId="6E99E111" w14:textId="77777777" w:rsidTr="00F57B8B">
        <w:trPr>
          <w:trHeight w:hRule="exact" w:val="255"/>
          <w:jc w:val="center"/>
        </w:trPr>
        <w:tc>
          <w:tcPr>
            <w:tcW w:w="1871" w:type="dxa"/>
            <w:gridSpan w:val="2"/>
            <w:tcBorders>
              <w:bottom w:val="nil"/>
              <w:right w:val="nil"/>
            </w:tcBorders>
            <w:vAlign w:val="center"/>
          </w:tcPr>
          <w:p w14:paraId="20C24A7E" w14:textId="77777777" w:rsidR="009B27E2" w:rsidRDefault="009B27E2" w:rsidP="009B27E2">
            <w:pPr>
              <w:rPr>
                <w:sz w:val="16"/>
              </w:rPr>
            </w:pPr>
            <w:r>
              <w:rPr>
                <w:sz w:val="16"/>
              </w:rPr>
              <w:t xml:space="preserve">  Zeit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58B07766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Montag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04E163AB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Dienstag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55B941E7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Mittwoch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3F223042" w14:textId="77777777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Donnerstag</w:t>
            </w:r>
          </w:p>
        </w:tc>
        <w:tc>
          <w:tcPr>
            <w:tcW w:w="2722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pct50" w:color="FFFFFF" w:fill="C0C0C0"/>
            <w:vAlign w:val="center"/>
          </w:tcPr>
          <w:p w14:paraId="1DA218B0" w14:textId="093A6C40" w:rsidR="009B27E2" w:rsidRPr="00C928BD" w:rsidRDefault="009B27E2" w:rsidP="009B27E2">
            <w:pPr>
              <w:jc w:val="center"/>
              <w:rPr>
                <w:b/>
                <w:sz w:val="22"/>
              </w:rPr>
            </w:pPr>
            <w:r w:rsidRPr="00C928BD">
              <w:rPr>
                <w:b/>
                <w:sz w:val="22"/>
              </w:rPr>
              <w:t>Freitag</w:t>
            </w:r>
          </w:p>
        </w:tc>
      </w:tr>
      <w:tr w:rsidR="009B27E2" w14:paraId="1F63082D" w14:textId="77777777" w:rsidTr="00F57B8B">
        <w:trPr>
          <w:trHeight w:hRule="exact" w:val="200"/>
          <w:jc w:val="center"/>
        </w:trPr>
        <w:tc>
          <w:tcPr>
            <w:tcW w:w="1871" w:type="dxa"/>
            <w:gridSpan w:val="2"/>
            <w:tcBorders>
              <w:top w:val="nil"/>
              <w:bottom w:val="single" w:sz="18" w:space="0" w:color="auto"/>
              <w:right w:val="nil"/>
            </w:tcBorders>
          </w:tcPr>
          <w:p w14:paraId="205C2DCF" w14:textId="77777777" w:rsidR="009B27E2" w:rsidRDefault="009B27E2" w:rsidP="009B27E2">
            <w:pPr>
              <w:rPr>
                <w:sz w:val="16"/>
              </w:rPr>
            </w:pPr>
            <w:r>
              <w:rPr>
                <w:sz w:val="16"/>
              </w:rPr>
              <w:t xml:space="preserve">  von     -    bis</w:t>
            </w:r>
          </w:p>
        </w:tc>
        <w:tc>
          <w:tcPr>
            <w:tcW w:w="907" w:type="dxa"/>
            <w:tcBorders>
              <w:left w:val="single" w:sz="18" w:space="0" w:color="auto"/>
              <w:bottom w:val="single" w:sz="18" w:space="0" w:color="auto"/>
            </w:tcBorders>
            <w:shd w:val="pct50" w:color="FFFFFF" w:fill="C0C0C0"/>
          </w:tcPr>
          <w:p w14:paraId="0B560F95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7FA06F23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single" w:sz="18" w:space="0" w:color="auto"/>
            </w:tcBorders>
            <w:shd w:val="pct50" w:color="FFFFFF" w:fill="C0C0C0"/>
          </w:tcPr>
          <w:p w14:paraId="48D491C4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nil"/>
              <w:bottom w:val="single" w:sz="18" w:space="0" w:color="auto"/>
            </w:tcBorders>
            <w:shd w:val="pct50" w:color="FFFFFF" w:fill="C0C0C0"/>
          </w:tcPr>
          <w:p w14:paraId="1DE8F661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0D40A97A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nil"/>
            </w:tcBorders>
            <w:shd w:val="pct50" w:color="FFFFFF" w:fill="C0C0C0"/>
          </w:tcPr>
          <w:p w14:paraId="04B276AE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single" w:sz="18" w:space="0" w:color="auto"/>
              <w:bottom w:val="single" w:sz="18" w:space="0" w:color="auto"/>
            </w:tcBorders>
            <w:shd w:val="pct50" w:color="FFFFFF" w:fill="C0C0C0"/>
          </w:tcPr>
          <w:p w14:paraId="4D7F9E04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33DDF11F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single" w:sz="18" w:space="0" w:color="auto"/>
            </w:tcBorders>
            <w:shd w:val="pct50" w:color="FFFFFF" w:fill="C0C0C0"/>
          </w:tcPr>
          <w:p w14:paraId="6477FACA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nil"/>
              <w:bottom w:val="single" w:sz="18" w:space="0" w:color="auto"/>
            </w:tcBorders>
            <w:shd w:val="pct50" w:color="FFFFFF" w:fill="C0C0C0"/>
          </w:tcPr>
          <w:p w14:paraId="69DD10FD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60E1B28B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nil"/>
            </w:tcBorders>
            <w:shd w:val="pct50" w:color="FFFFFF" w:fill="C0C0C0"/>
          </w:tcPr>
          <w:p w14:paraId="4D8B6945" w14:textId="77777777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7" w:type="dxa"/>
            <w:tcBorders>
              <w:left w:val="single" w:sz="18" w:space="0" w:color="auto"/>
              <w:bottom w:val="single" w:sz="18" w:space="0" w:color="auto"/>
            </w:tcBorders>
            <w:shd w:val="pct50" w:color="FFFFFF" w:fill="C0C0C0"/>
          </w:tcPr>
          <w:p w14:paraId="78524FAF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Fach</w:t>
            </w:r>
          </w:p>
        </w:tc>
        <w:tc>
          <w:tcPr>
            <w:tcW w:w="907" w:type="dxa"/>
            <w:tcBorders>
              <w:bottom w:val="single" w:sz="18" w:space="0" w:color="auto"/>
            </w:tcBorders>
            <w:shd w:val="pct50" w:color="FFFFFF" w:fill="C0C0C0"/>
          </w:tcPr>
          <w:p w14:paraId="08C7E1B1" w14:textId="77777777" w:rsidR="009B27E2" w:rsidRDefault="009B27E2" w:rsidP="009B27E2">
            <w:pPr>
              <w:jc w:val="center"/>
              <w:rPr>
                <w:sz w:val="16"/>
              </w:rPr>
            </w:pPr>
            <w:r>
              <w:rPr>
                <w:sz w:val="16"/>
              </w:rPr>
              <w:t>Klasse</w:t>
            </w:r>
          </w:p>
        </w:tc>
        <w:tc>
          <w:tcPr>
            <w:tcW w:w="908" w:type="dxa"/>
            <w:tcBorders>
              <w:bottom w:val="single" w:sz="18" w:space="0" w:color="auto"/>
              <w:right w:val="single" w:sz="18" w:space="0" w:color="auto"/>
            </w:tcBorders>
            <w:shd w:val="pct50" w:color="FFFFFF" w:fill="C0C0C0"/>
          </w:tcPr>
          <w:p w14:paraId="7729F32D" w14:textId="51E6C8BF" w:rsidR="009B27E2" w:rsidRDefault="009B27E2" w:rsidP="009B27E2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Zi.Nr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B43CA" w14:paraId="693E04E9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top w:val="nil"/>
              <w:right w:val="nil"/>
            </w:tcBorders>
            <w:shd w:val="pct50" w:color="FFFFFF" w:fill="C0C0C0"/>
          </w:tcPr>
          <w:p w14:paraId="353D5F85" w14:textId="77777777" w:rsidR="00AB43CA" w:rsidRDefault="00AB43CA" w:rsidP="00AB43CA">
            <w:pPr>
              <w:rPr>
                <w:sz w:val="10"/>
              </w:rPr>
            </w:pPr>
          </w:p>
          <w:p w14:paraId="0E863B80" w14:textId="77777777" w:rsidR="00AB43CA" w:rsidRDefault="00AB43CA" w:rsidP="00AB43CA">
            <w:r>
              <w:t xml:space="preserve">  7.55 -   8.40</w:t>
            </w:r>
          </w:p>
        </w:tc>
        <w:tc>
          <w:tcPr>
            <w:tcW w:w="397" w:type="dxa"/>
            <w:tcBorders>
              <w:top w:val="nil"/>
              <w:right w:val="nil"/>
            </w:tcBorders>
            <w:shd w:val="pct50" w:color="FFFFFF" w:fill="C0C0C0"/>
          </w:tcPr>
          <w:p w14:paraId="4EA54A3B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361DA422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vAlign w:val="center"/>
          </w:tcPr>
          <w:p w14:paraId="2A2E7901" w14:textId="64730BA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vAlign w:val="center"/>
          </w:tcPr>
          <w:p w14:paraId="53E4EE3C" w14:textId="3D403D0E" w:rsidR="00AB43CA" w:rsidRPr="00A327CB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vAlign w:val="center"/>
          </w:tcPr>
          <w:p w14:paraId="10944998" w14:textId="4A79C9D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23D7FEDF" w14:textId="3CAD711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05982C3" w14:textId="5F3984ED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nil"/>
            </w:tcBorders>
            <w:shd w:val="clear" w:color="auto" w:fill="FFFFFF" w:themeFill="background1"/>
            <w:vAlign w:val="center"/>
          </w:tcPr>
          <w:p w14:paraId="74FA2CD5" w14:textId="6BCAD425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3C96D7D9" w14:textId="65E21CA2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1E36C0A" w14:textId="7793384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CB464B2" w14:textId="31E9F61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14:paraId="7F87C8D2" w14:textId="4D82E34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17300E0D" w14:textId="4546F07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nil"/>
            </w:tcBorders>
            <w:shd w:val="clear" w:color="auto" w:fill="FFFFFF" w:themeFill="background1"/>
            <w:vAlign w:val="center"/>
          </w:tcPr>
          <w:p w14:paraId="2997D753" w14:textId="44211C49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412C5362" w14:textId="6BD8874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C87B456" w14:textId="1818008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D1E29FF" w14:textId="39F8C7D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AB43CA" w14:paraId="5236A4C2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0B4F405B" w14:textId="77777777" w:rsidR="00AB43CA" w:rsidRDefault="00AB43CA" w:rsidP="00AB43CA">
            <w:pPr>
              <w:rPr>
                <w:sz w:val="10"/>
              </w:rPr>
            </w:pPr>
          </w:p>
          <w:p w14:paraId="7A649123" w14:textId="77777777" w:rsidR="00AB43CA" w:rsidRDefault="00AB43CA" w:rsidP="00AB43CA">
            <w:r>
              <w:t xml:space="preserve">  8.40 -   9.25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7F20E0C0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2B5B1B77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vAlign w:val="center"/>
          </w:tcPr>
          <w:p w14:paraId="6139657E" w14:textId="4C55C73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71F774A1" w14:textId="7DCD6983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vAlign w:val="center"/>
          </w:tcPr>
          <w:p w14:paraId="3D4226DF" w14:textId="683614E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2DD9FF85" w14:textId="1265A9A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F2C683C" w14:textId="73E424D3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A79440" w14:textId="64D9000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08EF158C" w14:textId="449346E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71A5B79" w14:textId="4D6F5EC3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93412F7" w14:textId="2E7158FB" w:rsidR="00AB43CA" w:rsidRPr="00A42220" w:rsidRDefault="00AB43CA" w:rsidP="00AB43CA">
            <w:pPr>
              <w:ind w:right="58"/>
              <w:jc w:val="center"/>
              <w:rPr>
                <w:rFonts w:cs="Arial"/>
                <w:color w:val="0000FF"/>
                <w:sz w:val="16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4DC857AF" w14:textId="4A3FFDA8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9D8B921" w14:textId="7A4F2B6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42F7B0" w14:textId="315739B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6624E677" w14:textId="2EC977F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30AA40AB" w14:textId="17EB091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E7FA702" w14:textId="7CF9D84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AB43CA" w14:paraId="6BA8DE7B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155B86B0" w14:textId="77777777" w:rsidR="00AB43CA" w:rsidRDefault="00AB43CA" w:rsidP="00AB43CA">
            <w:pPr>
              <w:rPr>
                <w:sz w:val="10"/>
              </w:rPr>
            </w:pPr>
          </w:p>
          <w:p w14:paraId="734ACA1A" w14:textId="77777777" w:rsidR="00AB43CA" w:rsidRDefault="00AB43CA" w:rsidP="00AB43CA">
            <w:r>
              <w:t xml:space="preserve">  9.45 - 10.30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1738422E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644FA691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vAlign w:val="center"/>
          </w:tcPr>
          <w:p w14:paraId="5EB5E9EE" w14:textId="1143C8C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03DC46D3" w14:textId="570FB94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vAlign w:val="center"/>
          </w:tcPr>
          <w:p w14:paraId="3495CDB1" w14:textId="1532C08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7200CC40" w14:textId="3EBB48F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23A8A1FF" w14:textId="1949C946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175B7919" w14:textId="6129BD23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2B41762C" w14:textId="0362CD8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095F3168" w14:textId="66591AB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3F717D5" w14:textId="6114644F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95A10EE" w14:textId="2EF26A0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6F487065" w14:textId="6A508B0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490CCF26" w14:textId="13F2F292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0B73B368" w14:textId="6F9D6D3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70B66502" w14:textId="628DA91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04E01D4" w14:textId="235A842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AB43CA" w14:paraId="41E2EE40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486C04ED" w14:textId="77777777" w:rsidR="00AB43CA" w:rsidRDefault="00AB43CA" w:rsidP="00AB43CA">
            <w:pPr>
              <w:rPr>
                <w:sz w:val="10"/>
                <w:lang w:val="fr-FR"/>
              </w:rPr>
            </w:pPr>
          </w:p>
          <w:p w14:paraId="7305D5D5" w14:textId="77777777" w:rsidR="00AB43CA" w:rsidRDefault="00AB43CA" w:rsidP="00AB43CA">
            <w:r>
              <w:t>10.30 - 11.15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41E92F22" w14:textId="77777777" w:rsidR="00AB43CA" w:rsidRDefault="00AB43CA" w:rsidP="00AB43CA">
            <w:pPr>
              <w:jc w:val="center"/>
              <w:rPr>
                <w:sz w:val="8"/>
              </w:rPr>
            </w:pPr>
          </w:p>
          <w:p w14:paraId="29C214C7" w14:textId="77777777" w:rsidR="00AB43CA" w:rsidRDefault="00AB43CA" w:rsidP="00AB43CA">
            <w:pPr>
              <w:jc w:val="center"/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vAlign w:val="center"/>
          </w:tcPr>
          <w:p w14:paraId="15A3DF93" w14:textId="42BD0EF2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4AC4D69B" w14:textId="0CD0D661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vAlign w:val="center"/>
          </w:tcPr>
          <w:p w14:paraId="7C69C7BB" w14:textId="0013A5E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01203F75" w14:textId="0AFED02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4D2F1BFB" w14:textId="5D1508C8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3515A08" w14:textId="52608D2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02F7AECA" w14:textId="700D8E95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2F9329A" w14:textId="6770DE50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D173921" w14:textId="00736EDE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EF78938" w14:textId="145F3317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59580834" w14:textId="6A2B260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13F8B15" w14:textId="24DA6A42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1DC77674" w14:textId="6FEBE15A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818011B" w14:textId="6528F92B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1BEF2ECB" w14:textId="3E913EF4" w:rsidR="00AB43CA" w:rsidRPr="00B53E81" w:rsidRDefault="00AB43CA" w:rsidP="00AB43CA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11FA2828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bottom w:val="nil"/>
              <w:right w:val="nil"/>
            </w:tcBorders>
            <w:shd w:val="pct50" w:color="FFFFFF" w:fill="C0C0C0"/>
          </w:tcPr>
          <w:p w14:paraId="39DAD22F" w14:textId="77777777" w:rsidR="00D03158" w:rsidRDefault="00D03158" w:rsidP="00D03158">
            <w:pPr>
              <w:rPr>
                <w:sz w:val="10"/>
              </w:rPr>
            </w:pPr>
          </w:p>
          <w:p w14:paraId="1ABE331D" w14:textId="77777777" w:rsidR="00D03158" w:rsidRDefault="00D03158" w:rsidP="00D03158">
            <w:r>
              <w:t>11.15 - 12.00</w:t>
            </w:r>
          </w:p>
        </w:tc>
        <w:tc>
          <w:tcPr>
            <w:tcW w:w="397" w:type="dxa"/>
            <w:tcBorders>
              <w:bottom w:val="nil"/>
              <w:right w:val="nil"/>
            </w:tcBorders>
            <w:shd w:val="pct50" w:color="FFFFFF" w:fill="C0C0C0"/>
          </w:tcPr>
          <w:p w14:paraId="0DBB9171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6FC74E7A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4C1A8186" w14:textId="7126133D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2FE7DE67" w14:textId="132442D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6D4BDE65" w14:textId="6975243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vAlign w:val="center"/>
          </w:tcPr>
          <w:p w14:paraId="129FC5C0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1672105F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vAlign w:val="center"/>
          </w:tcPr>
          <w:p w14:paraId="30EADA2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3CBF5173" w14:textId="48DC3D1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12A46F5D" w14:textId="239C93B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50FA4F" w14:textId="5323E888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429F7307" w14:textId="46CF1864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A0CB492" w14:textId="2997FCE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4784DDB" w14:textId="2337AA96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264FBE79" w14:textId="25D2AE31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5C4B01B8" w14:textId="1D1766E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48DE0E9" w14:textId="0572B85C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6CA9FEA1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bottom w:val="double" w:sz="6" w:space="0" w:color="auto"/>
              <w:right w:val="nil"/>
            </w:tcBorders>
            <w:shd w:val="pct50" w:color="FFFFFF" w:fill="C0C0C0"/>
          </w:tcPr>
          <w:p w14:paraId="44E35462" w14:textId="77777777" w:rsidR="00D03158" w:rsidRDefault="00D03158" w:rsidP="00D03158">
            <w:pPr>
              <w:rPr>
                <w:sz w:val="10"/>
              </w:rPr>
            </w:pPr>
          </w:p>
          <w:p w14:paraId="602902E0" w14:textId="77777777" w:rsidR="00D03158" w:rsidRDefault="00D03158" w:rsidP="00D03158">
            <w:r>
              <w:t>12.00 - 12.45</w:t>
            </w:r>
          </w:p>
        </w:tc>
        <w:tc>
          <w:tcPr>
            <w:tcW w:w="397" w:type="dxa"/>
            <w:tcBorders>
              <w:bottom w:val="double" w:sz="6" w:space="0" w:color="auto"/>
              <w:right w:val="nil"/>
            </w:tcBorders>
            <w:shd w:val="pct50" w:color="FFFFFF" w:fill="C0C0C0"/>
          </w:tcPr>
          <w:p w14:paraId="20602BF6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24833504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7" w:type="dxa"/>
            <w:tcBorders>
              <w:left w:val="single" w:sz="18" w:space="0" w:color="auto"/>
              <w:bottom w:val="double" w:sz="6" w:space="0" w:color="auto"/>
            </w:tcBorders>
            <w:vAlign w:val="center"/>
          </w:tcPr>
          <w:p w14:paraId="58959A37" w14:textId="3F7C844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double" w:sz="6" w:space="0" w:color="auto"/>
            </w:tcBorders>
            <w:vAlign w:val="center"/>
          </w:tcPr>
          <w:p w14:paraId="7E4A1FEB" w14:textId="1A1C01C4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double" w:sz="6" w:space="0" w:color="auto"/>
              <w:right w:val="single" w:sz="18" w:space="0" w:color="auto"/>
            </w:tcBorders>
            <w:vAlign w:val="center"/>
          </w:tcPr>
          <w:p w14:paraId="7CB788CE" w14:textId="084D575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vAlign w:val="center"/>
          </w:tcPr>
          <w:p w14:paraId="2808529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vAlign w:val="center"/>
          </w:tcPr>
          <w:p w14:paraId="6254C876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vAlign w:val="center"/>
          </w:tcPr>
          <w:p w14:paraId="699B48C2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double" w:sz="6" w:space="0" w:color="auto"/>
            </w:tcBorders>
            <w:vAlign w:val="center"/>
          </w:tcPr>
          <w:p w14:paraId="054317EB" w14:textId="0D89A8B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double" w:sz="6" w:space="0" w:color="auto"/>
            </w:tcBorders>
            <w:vAlign w:val="center"/>
          </w:tcPr>
          <w:p w14:paraId="79F932E3" w14:textId="16C48E0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double" w:sz="6" w:space="0" w:color="auto"/>
              <w:right w:val="single" w:sz="18" w:space="0" w:color="auto"/>
            </w:tcBorders>
            <w:vAlign w:val="center"/>
          </w:tcPr>
          <w:p w14:paraId="68222839" w14:textId="23D0A7DD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016DF2FE" w14:textId="6C9D8B00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20FBD68" w14:textId="7D98DE8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E23564" w14:textId="11E79DA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  <w:bottom w:val="double" w:sz="6" w:space="0" w:color="auto"/>
            </w:tcBorders>
            <w:shd w:val="clear" w:color="auto" w:fill="FFFFFF" w:themeFill="background1"/>
            <w:vAlign w:val="center"/>
          </w:tcPr>
          <w:p w14:paraId="61273762" w14:textId="1A131108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double" w:sz="6" w:space="0" w:color="auto"/>
            </w:tcBorders>
            <w:shd w:val="clear" w:color="auto" w:fill="FFFFFF" w:themeFill="background1"/>
            <w:vAlign w:val="center"/>
          </w:tcPr>
          <w:p w14:paraId="3884A6AF" w14:textId="7B12C4C1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double" w:sz="6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B599F" w14:textId="1E71493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20F4CEF8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top w:val="nil"/>
              <w:right w:val="nil"/>
            </w:tcBorders>
            <w:shd w:val="pct50" w:color="FFFFFF" w:fill="C0C0C0"/>
          </w:tcPr>
          <w:p w14:paraId="509A4679" w14:textId="77777777" w:rsidR="00D03158" w:rsidRDefault="00D03158" w:rsidP="00D03158">
            <w:pPr>
              <w:rPr>
                <w:sz w:val="10"/>
              </w:rPr>
            </w:pPr>
          </w:p>
          <w:p w14:paraId="498E5DA8" w14:textId="77777777" w:rsidR="00D03158" w:rsidRDefault="00D03158" w:rsidP="00D03158">
            <w:r>
              <w:t>12.45 - 13.30</w:t>
            </w:r>
          </w:p>
        </w:tc>
        <w:tc>
          <w:tcPr>
            <w:tcW w:w="397" w:type="dxa"/>
            <w:tcBorders>
              <w:top w:val="nil"/>
              <w:right w:val="nil"/>
            </w:tcBorders>
            <w:shd w:val="pct50" w:color="FFFFFF" w:fill="C0C0C0"/>
          </w:tcPr>
          <w:p w14:paraId="75ABDDBB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5D6637C2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3575EBD0" w14:textId="7FCF644A" w:rsidR="00D03158" w:rsidRPr="00C96831" w:rsidRDefault="00D03158" w:rsidP="00D03158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7E45858" w14:textId="46532C18" w:rsidR="00D03158" w:rsidRPr="00C96831" w:rsidRDefault="00D03158" w:rsidP="00D03158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E1DC9E9" w14:textId="24D97B12" w:rsidR="00D03158" w:rsidRPr="00C96831" w:rsidRDefault="00D03158" w:rsidP="00D03158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  <w:left w:val="nil"/>
            </w:tcBorders>
            <w:vAlign w:val="center"/>
          </w:tcPr>
          <w:p w14:paraId="37D7D459" w14:textId="1952539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</w:tcBorders>
            <w:vAlign w:val="center"/>
          </w:tcPr>
          <w:p w14:paraId="6DFA38F7" w14:textId="561FB43C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double" w:sz="6" w:space="0" w:color="auto"/>
              <w:right w:val="nil"/>
            </w:tcBorders>
            <w:vAlign w:val="center"/>
          </w:tcPr>
          <w:p w14:paraId="33684561" w14:textId="6EA1F42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423A7893" w14:textId="4B9F997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8306D2D" w14:textId="62DCCC8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4D94604" w14:textId="54C69F5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  <w:left w:val="nil"/>
            </w:tcBorders>
            <w:vAlign w:val="center"/>
          </w:tcPr>
          <w:p w14:paraId="2E5FEC28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double" w:sz="6" w:space="0" w:color="auto"/>
            </w:tcBorders>
            <w:vAlign w:val="center"/>
          </w:tcPr>
          <w:p w14:paraId="30F3992B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double" w:sz="6" w:space="0" w:color="auto"/>
              <w:right w:val="nil"/>
            </w:tcBorders>
            <w:vAlign w:val="center"/>
          </w:tcPr>
          <w:p w14:paraId="0C47C9E9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18" w:space="0" w:color="auto"/>
            </w:tcBorders>
            <w:vAlign w:val="center"/>
          </w:tcPr>
          <w:p w14:paraId="3919A778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</w:tcBorders>
            <w:vAlign w:val="center"/>
          </w:tcPr>
          <w:p w14:paraId="283A666F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nil"/>
              <w:right w:val="single" w:sz="18" w:space="0" w:color="auto"/>
            </w:tcBorders>
            <w:vAlign w:val="center"/>
          </w:tcPr>
          <w:p w14:paraId="637880DF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C96831" w14:paraId="1D0FFBA0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6AB4BF68" w14:textId="77777777" w:rsidR="00C96831" w:rsidRDefault="00C96831" w:rsidP="00C96831">
            <w:pPr>
              <w:rPr>
                <w:sz w:val="10"/>
              </w:rPr>
            </w:pPr>
          </w:p>
          <w:p w14:paraId="331FE547" w14:textId="77777777" w:rsidR="00C96831" w:rsidRDefault="00C96831" w:rsidP="00C96831">
            <w:r>
              <w:t>13.30 - 14.15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69ABAF3B" w14:textId="77777777" w:rsidR="00C96831" w:rsidRDefault="00C96831" w:rsidP="00C96831">
            <w:pPr>
              <w:jc w:val="center"/>
              <w:rPr>
                <w:sz w:val="8"/>
              </w:rPr>
            </w:pPr>
          </w:p>
          <w:p w14:paraId="7A6E4D7C" w14:textId="77777777" w:rsidR="00C96831" w:rsidRDefault="00C96831" w:rsidP="00C96831">
            <w:pPr>
              <w:jc w:val="center"/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907" w:type="dxa"/>
            <w:tcBorders>
              <w:left w:val="single" w:sz="18" w:space="0" w:color="auto"/>
              <w:bottom w:val="nil"/>
            </w:tcBorders>
            <w:shd w:val="clear" w:color="auto" w:fill="FFFFFF" w:themeFill="background1"/>
            <w:vAlign w:val="center"/>
          </w:tcPr>
          <w:p w14:paraId="749F9331" w14:textId="73A3107B" w:rsidR="00C96831" w:rsidRPr="00C96831" w:rsidRDefault="00C96831" w:rsidP="00C96831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7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8DEB677" w14:textId="18544335" w:rsidR="00C96831" w:rsidRPr="00C96831" w:rsidRDefault="00C96831" w:rsidP="00C96831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8" w:type="dxa"/>
            <w:tcBorders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30AA9DB" w14:textId="52476757" w:rsidR="00C96831" w:rsidRPr="00C96831" w:rsidRDefault="00C96831" w:rsidP="00C96831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4B22F9FE" w14:textId="63814FA9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17DD7166" w14:textId="0A290A6B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255424A8" w14:textId="12DB8279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280F0944" w14:textId="40123176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63E32D13" w14:textId="60EB5B15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D4514A9" w14:textId="4360500A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7E365A4D" w14:textId="140F2065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0633440C" w14:textId="2780D243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77C62E70" w14:textId="72EA7469" w:rsidR="00C96831" w:rsidRPr="00B53E81" w:rsidRDefault="00C96831" w:rsidP="00C96831">
            <w:pPr>
              <w:ind w:right="58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08F073BB" w14:textId="77777777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B9475EC" w14:textId="77777777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597C9FEC" w14:textId="77777777" w:rsidR="00C96831" w:rsidRPr="00B53E81" w:rsidRDefault="00C96831" w:rsidP="00C96831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56D923B8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bottom w:val="nil"/>
              <w:right w:val="nil"/>
            </w:tcBorders>
            <w:shd w:val="pct50" w:color="FFFFFF" w:fill="C0C0C0"/>
          </w:tcPr>
          <w:p w14:paraId="0934E944" w14:textId="77777777" w:rsidR="00D03158" w:rsidRDefault="00D03158" w:rsidP="00D03158">
            <w:pPr>
              <w:rPr>
                <w:sz w:val="10"/>
              </w:rPr>
            </w:pPr>
          </w:p>
          <w:p w14:paraId="4DE59BC3" w14:textId="77777777" w:rsidR="00D03158" w:rsidRDefault="00D03158" w:rsidP="00D03158">
            <w:r>
              <w:t>14.15 - 15.00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7C955B4E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08DCCCE1" w14:textId="77777777" w:rsidR="00D03158" w:rsidRDefault="00D03158" w:rsidP="00D03158">
            <w:pPr>
              <w:jc w:val="center"/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19AC8BDD" w14:textId="3DBCE64A" w:rsidR="00D03158" w:rsidRPr="00C96831" w:rsidRDefault="00D03158" w:rsidP="00D03158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0B7E52A3" w14:textId="3E5AD57D" w:rsidR="00D03158" w:rsidRPr="00C96831" w:rsidRDefault="00D03158" w:rsidP="00D03158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834F748" w14:textId="51BC42C8" w:rsidR="00D03158" w:rsidRPr="00C96831" w:rsidRDefault="00D03158" w:rsidP="00D03158">
            <w:pPr>
              <w:ind w:right="58"/>
              <w:jc w:val="center"/>
              <w:rPr>
                <w:rFonts w:cs="Arial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72FF443E" w14:textId="425733AC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45E9FC7A" w14:textId="2C8D432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3C87BB33" w14:textId="72D9E759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shd w:val="clear" w:color="auto" w:fill="FFFFFF" w:themeFill="background1"/>
            <w:vAlign w:val="center"/>
          </w:tcPr>
          <w:p w14:paraId="3E255610" w14:textId="4D3E653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3963890B" w14:textId="023F30C3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A8D2DAF" w14:textId="1F1BA2BF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vAlign w:val="center"/>
          </w:tcPr>
          <w:p w14:paraId="551E5F60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93DC6B0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vAlign w:val="center"/>
          </w:tcPr>
          <w:p w14:paraId="21FBF521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59F7A663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CB71509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66AEB16A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  <w:tr w:rsidR="00D03158" w14:paraId="36D952CD" w14:textId="77777777" w:rsidTr="00C96831">
        <w:trPr>
          <w:trHeight w:hRule="exact" w:val="454"/>
          <w:jc w:val="center"/>
        </w:trPr>
        <w:tc>
          <w:tcPr>
            <w:tcW w:w="1474" w:type="dxa"/>
            <w:tcBorders>
              <w:right w:val="nil"/>
            </w:tcBorders>
            <w:shd w:val="pct50" w:color="FFFFFF" w:fill="C0C0C0"/>
          </w:tcPr>
          <w:p w14:paraId="633C3F7B" w14:textId="77777777" w:rsidR="00D03158" w:rsidRDefault="00D03158" w:rsidP="00D03158">
            <w:pPr>
              <w:rPr>
                <w:sz w:val="10"/>
              </w:rPr>
            </w:pPr>
          </w:p>
          <w:p w14:paraId="195C3245" w14:textId="77777777" w:rsidR="00D03158" w:rsidRDefault="00D03158" w:rsidP="00D03158">
            <w:r>
              <w:t>15.00 - 15.45</w:t>
            </w:r>
          </w:p>
        </w:tc>
        <w:tc>
          <w:tcPr>
            <w:tcW w:w="397" w:type="dxa"/>
            <w:tcBorders>
              <w:right w:val="nil"/>
            </w:tcBorders>
            <w:shd w:val="pct50" w:color="FFFFFF" w:fill="C0C0C0"/>
          </w:tcPr>
          <w:p w14:paraId="010139B7" w14:textId="77777777" w:rsidR="00D03158" w:rsidRDefault="00D03158" w:rsidP="00D03158">
            <w:pPr>
              <w:jc w:val="center"/>
              <w:rPr>
                <w:sz w:val="8"/>
              </w:rPr>
            </w:pPr>
          </w:p>
          <w:p w14:paraId="270FE13F" w14:textId="77777777" w:rsidR="00D03158" w:rsidRDefault="00D03158" w:rsidP="00D03158">
            <w:pPr>
              <w:jc w:val="center"/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2740F778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26283D0" w14:textId="1883BC80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186769CA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shd w:val="clear" w:color="auto" w:fill="FFFFFF" w:themeFill="background1"/>
            <w:vAlign w:val="center"/>
          </w:tcPr>
          <w:p w14:paraId="52523473" w14:textId="37C3C0DE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shd w:val="clear" w:color="auto" w:fill="FFFFFF" w:themeFill="background1"/>
            <w:vAlign w:val="center"/>
          </w:tcPr>
          <w:p w14:paraId="36B3129B" w14:textId="36E2D9A1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0EDD98FB" w14:textId="26661FE8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66429266" w14:textId="6C04E8B5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22F73C42" w14:textId="7082FBDB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01CF645B" w14:textId="2C1659E2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nil"/>
            </w:tcBorders>
            <w:vAlign w:val="center"/>
          </w:tcPr>
          <w:p w14:paraId="0C49A94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00EF3DA5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nil"/>
            </w:tcBorders>
            <w:vAlign w:val="center"/>
          </w:tcPr>
          <w:p w14:paraId="751CA64A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tcBorders>
              <w:left w:val="single" w:sz="18" w:space="0" w:color="auto"/>
            </w:tcBorders>
            <w:vAlign w:val="center"/>
          </w:tcPr>
          <w:p w14:paraId="67246124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7" w:type="dxa"/>
            <w:vAlign w:val="center"/>
          </w:tcPr>
          <w:p w14:paraId="79AF9517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  <w:tc>
          <w:tcPr>
            <w:tcW w:w="908" w:type="dxa"/>
            <w:tcBorders>
              <w:right w:val="single" w:sz="18" w:space="0" w:color="auto"/>
            </w:tcBorders>
            <w:vAlign w:val="center"/>
          </w:tcPr>
          <w:p w14:paraId="5FF78C96" w14:textId="77777777" w:rsidR="00D03158" w:rsidRPr="00B53E81" w:rsidRDefault="00D03158" w:rsidP="00D03158">
            <w:pPr>
              <w:ind w:right="58"/>
              <w:jc w:val="center"/>
              <w:rPr>
                <w:rFonts w:cs="Arial"/>
                <w:color w:val="0000FF"/>
                <w:sz w:val="18"/>
                <w:szCs w:val="18"/>
              </w:rPr>
            </w:pPr>
          </w:p>
        </w:tc>
      </w:tr>
    </w:tbl>
    <w:p w14:paraId="4A4A430F" w14:textId="77777777" w:rsidR="00791548" w:rsidRPr="00C928BD" w:rsidRDefault="00791548">
      <w:pPr>
        <w:rPr>
          <w:sz w:val="8"/>
        </w:rPr>
      </w:pPr>
    </w:p>
    <w:tbl>
      <w:tblPr>
        <w:tblW w:w="1552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898"/>
        <w:gridCol w:w="5308"/>
        <w:gridCol w:w="6316"/>
      </w:tblGrid>
      <w:tr w:rsidR="00043A07" w14:paraId="491D701A" w14:textId="77777777" w:rsidTr="00B206D1">
        <w:trPr>
          <w:trHeight w:hRule="exact" w:val="588"/>
          <w:jc w:val="center"/>
        </w:trPr>
        <w:tc>
          <w:tcPr>
            <w:tcW w:w="3898" w:type="dxa"/>
          </w:tcPr>
          <w:p w14:paraId="0EAA02F5" w14:textId="5E2A5867" w:rsidR="00043A07" w:rsidRPr="00043A07" w:rsidRDefault="00043A07" w:rsidP="00C928BD">
            <w:pPr>
              <w:spacing w:before="80"/>
              <w:rPr>
                <w:b/>
                <w:sz w:val="14"/>
              </w:rPr>
            </w:pPr>
            <w:r w:rsidRPr="00043A07">
              <w:rPr>
                <w:b/>
                <w:sz w:val="14"/>
              </w:rPr>
              <w:t>Klassenleitungen:</w:t>
            </w:r>
            <w:r w:rsidRPr="00B206D1">
              <w:rPr>
                <w:sz w:val="14"/>
              </w:rPr>
              <w:t xml:space="preserve"> (Klassenbez</w:t>
            </w:r>
            <w:r w:rsidR="00B206D1" w:rsidRPr="00B206D1">
              <w:rPr>
                <w:sz w:val="14"/>
              </w:rPr>
              <w:t>eichnung und</w:t>
            </w:r>
            <w:r w:rsidRPr="00B206D1">
              <w:rPr>
                <w:sz w:val="14"/>
              </w:rPr>
              <w:t xml:space="preserve"> Schülerzahl):</w:t>
            </w:r>
          </w:p>
          <w:p w14:paraId="7FC01798" w14:textId="121FEA88" w:rsidR="00043A07" w:rsidRDefault="00043A07" w:rsidP="00173426">
            <w:pPr>
              <w:rPr>
                <w:sz w:val="12"/>
              </w:rPr>
            </w:pPr>
          </w:p>
        </w:tc>
        <w:tc>
          <w:tcPr>
            <w:tcW w:w="5308" w:type="dxa"/>
          </w:tcPr>
          <w:p w14:paraId="13633420" w14:textId="46A80D3F" w:rsidR="00043A07" w:rsidRPr="00043A07" w:rsidRDefault="00B206D1" w:rsidP="00C928BD">
            <w:pPr>
              <w:spacing w:before="80"/>
              <w:rPr>
                <w:b/>
                <w:sz w:val="14"/>
              </w:rPr>
            </w:pPr>
            <w:r>
              <w:rPr>
                <w:b/>
                <w:sz w:val="14"/>
              </w:rPr>
              <w:t>Besonderheiten</w:t>
            </w:r>
            <w:r w:rsidRPr="00B206D1">
              <w:rPr>
                <w:sz w:val="14"/>
              </w:rPr>
              <w:t xml:space="preserve"> (z.</w:t>
            </w:r>
            <w:r>
              <w:rPr>
                <w:sz w:val="14"/>
              </w:rPr>
              <w:t xml:space="preserve"> </w:t>
            </w:r>
            <w:r w:rsidRPr="00B206D1">
              <w:rPr>
                <w:sz w:val="14"/>
              </w:rPr>
              <w:t>B.</w:t>
            </w:r>
            <w:r>
              <w:rPr>
                <w:sz w:val="14"/>
              </w:rPr>
              <w:t xml:space="preserve"> wegfallender bzw. hinzukommender Unterricht mit Datum</w:t>
            </w:r>
            <w:r w:rsidRPr="00B206D1">
              <w:rPr>
                <w:sz w:val="14"/>
              </w:rPr>
              <w:t>)</w:t>
            </w:r>
            <w:r>
              <w:rPr>
                <w:sz w:val="14"/>
              </w:rPr>
              <w:t>:</w:t>
            </w:r>
          </w:p>
          <w:p w14:paraId="0D1D592C" w14:textId="34314E48" w:rsidR="00043A07" w:rsidRDefault="00043A07" w:rsidP="00173426">
            <w:pPr>
              <w:rPr>
                <w:sz w:val="14"/>
              </w:rPr>
            </w:pPr>
          </w:p>
        </w:tc>
        <w:tc>
          <w:tcPr>
            <w:tcW w:w="6316" w:type="dxa"/>
          </w:tcPr>
          <w:p w14:paraId="47E65DAB" w14:textId="0605A5B6" w:rsidR="00043A07" w:rsidRDefault="00C928BD" w:rsidP="00373CFC">
            <w:pPr>
              <w:spacing w:before="80"/>
              <w:rPr>
                <w:b/>
                <w:sz w:val="14"/>
              </w:rPr>
            </w:pPr>
            <w:r>
              <w:rPr>
                <w:b/>
                <w:sz w:val="14"/>
              </w:rPr>
              <w:t>M</w:t>
            </w:r>
            <w:r w:rsidR="00043A07" w:rsidRPr="00C928BD">
              <w:rPr>
                <w:b/>
                <w:sz w:val="14"/>
              </w:rPr>
              <w:t>aximale Unterrichts</w:t>
            </w:r>
            <w:r w:rsidR="00373CFC">
              <w:rPr>
                <w:b/>
                <w:sz w:val="14"/>
              </w:rPr>
              <w:t>stunden pro Tag</w:t>
            </w:r>
            <w:r w:rsidR="00043A07" w:rsidRPr="00C928BD">
              <w:rPr>
                <w:b/>
                <w:sz w:val="14"/>
              </w:rPr>
              <w:t xml:space="preserve"> ______</w:t>
            </w:r>
            <w:r w:rsidR="00373CFC">
              <w:rPr>
                <w:b/>
                <w:sz w:val="14"/>
              </w:rPr>
              <w:t xml:space="preserve"> an </w:t>
            </w:r>
            <w:r w:rsidR="00043A07" w:rsidRPr="00C928BD">
              <w:rPr>
                <w:b/>
                <w:sz w:val="14"/>
              </w:rPr>
              <w:t>______ Unterrichtstagen im Jahr</w:t>
            </w:r>
          </w:p>
          <w:p w14:paraId="75DE3D32" w14:textId="3091C6E5" w:rsidR="00373CFC" w:rsidRDefault="00373CFC" w:rsidP="00373CFC">
            <w:pPr>
              <w:spacing w:before="80"/>
              <w:rPr>
                <w:b/>
                <w:sz w:val="14"/>
              </w:rPr>
            </w:pPr>
            <w:r>
              <w:rPr>
                <w:b/>
                <w:sz w:val="14"/>
              </w:rPr>
              <w:t>M</w:t>
            </w:r>
            <w:r w:rsidRPr="00C928BD">
              <w:rPr>
                <w:b/>
                <w:sz w:val="14"/>
              </w:rPr>
              <w:t>aximale Unterrichts</w:t>
            </w:r>
            <w:r>
              <w:rPr>
                <w:b/>
                <w:sz w:val="14"/>
              </w:rPr>
              <w:t>stunden pro Woche</w:t>
            </w:r>
            <w:r w:rsidRPr="00C928BD">
              <w:rPr>
                <w:b/>
                <w:sz w:val="14"/>
              </w:rPr>
              <w:t xml:space="preserve"> _______</w:t>
            </w:r>
            <w:r>
              <w:rPr>
                <w:b/>
                <w:sz w:val="14"/>
              </w:rPr>
              <w:t xml:space="preserve"> in </w:t>
            </w:r>
            <w:r w:rsidRPr="00C928BD">
              <w:rPr>
                <w:b/>
                <w:sz w:val="14"/>
              </w:rPr>
              <w:t xml:space="preserve">______ </w:t>
            </w:r>
            <w:r>
              <w:rPr>
                <w:b/>
                <w:sz w:val="14"/>
              </w:rPr>
              <w:t>Wochen</w:t>
            </w:r>
            <w:r w:rsidRPr="00C928BD">
              <w:rPr>
                <w:b/>
                <w:sz w:val="14"/>
              </w:rPr>
              <w:t xml:space="preserve"> im Jahr</w:t>
            </w:r>
          </w:p>
          <w:p w14:paraId="7D0BCF52" w14:textId="7F0397E0" w:rsidR="00373CFC" w:rsidRPr="00C928BD" w:rsidRDefault="00373CFC" w:rsidP="00373CFC">
            <w:pPr>
              <w:spacing w:before="80"/>
              <w:rPr>
                <w:b/>
                <w:sz w:val="14"/>
              </w:rPr>
            </w:pPr>
          </w:p>
        </w:tc>
      </w:tr>
    </w:tbl>
    <w:p w14:paraId="53EC814A" w14:textId="5E113200" w:rsidR="00043A07" w:rsidRDefault="00043A07">
      <w:pPr>
        <w:rPr>
          <w:sz w:val="8"/>
        </w:rPr>
      </w:pPr>
    </w:p>
    <w:p w14:paraId="57C103D5" w14:textId="77777777" w:rsidR="00B47541" w:rsidRPr="00B47541" w:rsidRDefault="00B47541">
      <w:pPr>
        <w:rPr>
          <w:sz w:val="8"/>
        </w:rPr>
      </w:pPr>
    </w:p>
    <w:tbl>
      <w:tblPr>
        <w:tblStyle w:val="Tabellenraster"/>
        <w:tblW w:w="15533" w:type="dxa"/>
        <w:tblInd w:w="-229" w:type="dxa"/>
        <w:tblLayout w:type="fixed"/>
        <w:tblLook w:val="04A0" w:firstRow="1" w:lastRow="0" w:firstColumn="1" w:lastColumn="0" w:noHBand="0" w:noVBand="1"/>
      </w:tblPr>
      <w:tblGrid>
        <w:gridCol w:w="5166"/>
        <w:gridCol w:w="1063"/>
        <w:gridCol w:w="773"/>
        <w:gridCol w:w="650"/>
        <w:gridCol w:w="4338"/>
        <w:gridCol w:w="3543"/>
      </w:tblGrid>
      <w:tr w:rsidR="00F57B8B" w14:paraId="227472AE" w14:textId="71ADD5A9" w:rsidTr="00B53E81">
        <w:trPr>
          <w:trHeight w:val="284"/>
        </w:trPr>
        <w:tc>
          <w:tcPr>
            <w:tcW w:w="6229" w:type="dxa"/>
            <w:gridSpan w:val="2"/>
            <w:vAlign w:val="center"/>
          </w:tcPr>
          <w:p w14:paraId="27C3EBCE" w14:textId="2E57F8A1" w:rsidR="00B206D1" w:rsidRDefault="00B206D1" w:rsidP="00E52BBF">
            <w:pPr>
              <w:spacing w:before="60" w:after="60"/>
            </w:pPr>
            <w:r>
              <w:t>Mein Pflichtstundenmaß (UPZ) ist</w:t>
            </w:r>
          </w:p>
        </w:tc>
        <w:tc>
          <w:tcPr>
            <w:tcW w:w="773" w:type="dxa"/>
            <w:shd w:val="pct10" w:color="auto" w:fill="auto"/>
            <w:vAlign w:val="center"/>
          </w:tcPr>
          <w:p w14:paraId="223A040C" w14:textId="76B223F5" w:rsidR="00B206D1" w:rsidRPr="00E60C9D" w:rsidRDefault="00B206D1" w:rsidP="00E52BBF">
            <w:pPr>
              <w:spacing w:before="60" w:after="60"/>
              <w:ind w:right="57"/>
              <w:jc w:val="right"/>
              <w:rPr>
                <w:color w:val="0000FF"/>
              </w:rPr>
            </w:pP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26B9FB68" w14:textId="1ABB1319" w:rsidR="00B206D1" w:rsidRDefault="00B206D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E5DCC6" w14:textId="7672FB72" w:rsidR="00B206D1" w:rsidRDefault="00B206D1" w:rsidP="00E52BBF">
            <w:pPr>
              <w:spacing w:before="60" w:after="60"/>
            </w:pPr>
            <w:r>
              <w:t>Funktion(en) gemäß Funktionenplan: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9B6C" w14:textId="70D5A89B" w:rsidR="00B206D1" w:rsidRDefault="00B206D1" w:rsidP="00B53E81">
            <w:pPr>
              <w:spacing w:before="60" w:after="60"/>
              <w:ind w:right="58"/>
            </w:pPr>
          </w:p>
        </w:tc>
      </w:tr>
      <w:tr w:rsidR="00B53E81" w14:paraId="386FC832" w14:textId="27594EC9" w:rsidTr="00B53E81">
        <w:trPr>
          <w:trHeight w:val="284"/>
        </w:trPr>
        <w:tc>
          <w:tcPr>
            <w:tcW w:w="6229" w:type="dxa"/>
            <w:gridSpan w:val="2"/>
            <w:vAlign w:val="center"/>
          </w:tcPr>
          <w:p w14:paraId="68603FAC" w14:textId="51D971AB" w:rsidR="00B53E81" w:rsidRDefault="00B53E81" w:rsidP="00E52BBF">
            <w:pPr>
              <w:spacing w:before="60" w:after="60"/>
            </w:pPr>
            <w:r>
              <w:t>Wegen Teilzeit ist mein Stundenmaß reduziert auf</w:t>
            </w:r>
          </w:p>
        </w:tc>
        <w:tc>
          <w:tcPr>
            <w:tcW w:w="773" w:type="dxa"/>
            <w:shd w:val="pct10" w:color="auto" w:fill="auto"/>
            <w:vAlign w:val="center"/>
          </w:tcPr>
          <w:p w14:paraId="4F7787BE" w14:textId="2B1A6178" w:rsidR="00B53E81" w:rsidRPr="00E60C9D" w:rsidRDefault="00B53E8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</w:p>
        </w:tc>
        <w:tc>
          <w:tcPr>
            <w:tcW w:w="650" w:type="dxa"/>
            <w:tcBorders>
              <w:bottom w:val="single" w:sz="4" w:space="0" w:color="auto"/>
              <w:right w:val="single" w:sz="4" w:space="0" w:color="auto"/>
            </w:tcBorders>
          </w:tcPr>
          <w:p w14:paraId="379F7132" w14:textId="326D894B" w:rsidR="00B53E81" w:rsidRDefault="00B53E8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398103" w14:textId="74E50E90" w:rsidR="00B53E81" w:rsidRDefault="00B53E81" w:rsidP="00E52BBF">
            <w:pPr>
              <w:spacing w:before="60" w:after="60"/>
            </w:pPr>
            <w:r>
              <w:t>Schulintern übertragene Aufgaben:</w:t>
            </w:r>
          </w:p>
        </w:tc>
        <w:tc>
          <w:tcPr>
            <w:tcW w:w="3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329D" w14:textId="4FB22F7A" w:rsidR="00B53E81" w:rsidRDefault="00B53E81" w:rsidP="00B53E81">
            <w:pPr>
              <w:spacing w:before="60" w:after="60"/>
              <w:ind w:right="58"/>
            </w:pPr>
          </w:p>
        </w:tc>
      </w:tr>
      <w:tr w:rsidR="00B53E81" w14:paraId="1AD18EE6" w14:textId="77777777" w:rsidTr="00B53E81">
        <w:trPr>
          <w:trHeight w:val="568"/>
        </w:trPr>
        <w:tc>
          <w:tcPr>
            <w:tcW w:w="6229" w:type="dxa"/>
            <w:gridSpan w:val="2"/>
            <w:vMerge w:val="restart"/>
            <w:tcBorders>
              <w:bottom w:val="single" w:sz="4" w:space="0" w:color="auto"/>
            </w:tcBorders>
          </w:tcPr>
          <w:p w14:paraId="2C2E5662" w14:textId="77777777" w:rsidR="00B53E81" w:rsidRDefault="00B53E81" w:rsidP="00F57B8B">
            <w:pPr>
              <w:spacing w:before="60" w:after="60"/>
            </w:pPr>
            <w:r>
              <w:t xml:space="preserve">Ich erhalte eine Stundenreduzierung von insgesamt für: </w:t>
            </w:r>
          </w:p>
          <w:p w14:paraId="2E7CD76A" w14:textId="1E291CBA" w:rsidR="00B53E81" w:rsidRDefault="00B53E81" w:rsidP="00F57B8B">
            <w:pPr>
              <w:spacing w:before="60" w:after="60"/>
            </w:pPr>
          </w:p>
        </w:tc>
        <w:tc>
          <w:tcPr>
            <w:tcW w:w="773" w:type="dxa"/>
            <w:vMerge w:val="restart"/>
            <w:tcBorders>
              <w:bottom w:val="single" w:sz="4" w:space="0" w:color="auto"/>
            </w:tcBorders>
            <w:shd w:val="pct10" w:color="auto" w:fill="auto"/>
          </w:tcPr>
          <w:p w14:paraId="0660C42B" w14:textId="2E1A0EFD" w:rsidR="00B53E81" w:rsidRPr="00E60C9D" w:rsidRDefault="00B53E8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</w:p>
        </w:tc>
        <w:tc>
          <w:tcPr>
            <w:tcW w:w="650" w:type="dxa"/>
            <w:vMerge w:val="restart"/>
            <w:tcBorders>
              <w:bottom w:val="single" w:sz="4" w:space="0" w:color="auto"/>
              <w:right w:val="single" w:sz="4" w:space="0" w:color="auto"/>
            </w:tcBorders>
          </w:tcPr>
          <w:p w14:paraId="4952641C" w14:textId="062B661F" w:rsidR="00B53E81" w:rsidRDefault="00B53E8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78D772BD" w14:textId="77777777" w:rsidR="00B53E81" w:rsidRDefault="00B53E81" w:rsidP="00AA1601"/>
        </w:tc>
        <w:tc>
          <w:tcPr>
            <w:tcW w:w="3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C46D" w14:textId="77777777" w:rsidR="00B53E81" w:rsidRDefault="00B53E81" w:rsidP="00AA1601"/>
        </w:tc>
      </w:tr>
      <w:tr w:rsidR="00B53E81" w14:paraId="6351D9E4" w14:textId="77777777" w:rsidTr="00B53E81">
        <w:trPr>
          <w:trHeight w:val="135"/>
        </w:trPr>
        <w:tc>
          <w:tcPr>
            <w:tcW w:w="6229" w:type="dxa"/>
            <w:gridSpan w:val="2"/>
            <w:vMerge/>
          </w:tcPr>
          <w:p w14:paraId="6295E697" w14:textId="77777777" w:rsidR="00B53E81" w:rsidRDefault="00B53E81" w:rsidP="00F57B8B">
            <w:pPr>
              <w:spacing w:before="60" w:after="60"/>
            </w:pPr>
          </w:p>
        </w:tc>
        <w:tc>
          <w:tcPr>
            <w:tcW w:w="773" w:type="dxa"/>
            <w:vMerge/>
            <w:shd w:val="pct10" w:color="auto" w:fill="auto"/>
          </w:tcPr>
          <w:p w14:paraId="2BBC13A3" w14:textId="77777777" w:rsidR="00B53E81" w:rsidRDefault="00B53E8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</w:p>
        </w:tc>
        <w:tc>
          <w:tcPr>
            <w:tcW w:w="65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94A1374" w14:textId="77777777" w:rsidR="00B53E81" w:rsidRDefault="00B53E81" w:rsidP="00E52BBF">
            <w:pPr>
              <w:spacing w:before="60" w:after="60"/>
            </w:pPr>
          </w:p>
        </w:tc>
        <w:tc>
          <w:tcPr>
            <w:tcW w:w="4338" w:type="dxa"/>
            <w:tcBorders>
              <w:left w:val="single" w:sz="4" w:space="0" w:color="auto"/>
              <w:bottom w:val="nil"/>
              <w:right w:val="nil"/>
            </w:tcBorders>
          </w:tcPr>
          <w:p w14:paraId="59D92EAB" w14:textId="77777777" w:rsidR="00B53E81" w:rsidRDefault="00B53E81" w:rsidP="00AA1601"/>
        </w:tc>
        <w:tc>
          <w:tcPr>
            <w:tcW w:w="3543" w:type="dxa"/>
            <w:tcBorders>
              <w:left w:val="nil"/>
              <w:bottom w:val="nil"/>
              <w:right w:val="nil"/>
            </w:tcBorders>
          </w:tcPr>
          <w:p w14:paraId="7BE034AD" w14:textId="77777777" w:rsidR="00B53E81" w:rsidRDefault="00B53E81" w:rsidP="00AA1601"/>
        </w:tc>
      </w:tr>
      <w:tr w:rsidR="00E52BBF" w14:paraId="7469665A" w14:textId="77777777" w:rsidTr="00B53E81">
        <w:trPr>
          <w:trHeight w:val="284"/>
        </w:trPr>
        <w:tc>
          <w:tcPr>
            <w:tcW w:w="5166" w:type="dxa"/>
          </w:tcPr>
          <w:p w14:paraId="391C1C7A" w14:textId="3B0E6A94" w:rsidR="00AA1601" w:rsidRDefault="00F57B8B" w:rsidP="00E52BBF">
            <w:pPr>
              <w:spacing w:before="60" w:after="60"/>
            </w:pPr>
            <w:r>
              <w:t>Üb</w:t>
            </w:r>
            <w:r w:rsidR="00AA1601">
              <w:t xml:space="preserve">ertrag </w:t>
            </w:r>
            <w:proofErr w:type="spellStart"/>
            <w:r w:rsidR="00AA1601">
              <w:t>fr</w:t>
            </w:r>
            <w:r>
              <w:t>ei</w:t>
            </w:r>
            <w:r w:rsidR="00AA1601">
              <w:t>w</w:t>
            </w:r>
            <w:proofErr w:type="spellEnd"/>
            <w:r>
              <w:t>.</w:t>
            </w:r>
            <w:r w:rsidR="00AA1601">
              <w:t xml:space="preserve"> AZK lt. Abrechnung Frau Koch </w:t>
            </w:r>
            <w:r w:rsidR="00AA1601" w:rsidRPr="00B206D1">
              <w:rPr>
                <w:sz w:val="16"/>
              </w:rPr>
              <w:t>(08/2023)</w:t>
            </w:r>
          </w:p>
        </w:tc>
        <w:tc>
          <w:tcPr>
            <w:tcW w:w="1063" w:type="dxa"/>
            <w:shd w:val="pct10" w:color="auto" w:fill="auto"/>
          </w:tcPr>
          <w:p w14:paraId="12AFB055" w14:textId="64E3B988" w:rsidR="00AA1601" w:rsidRPr="00AA1601" w:rsidRDefault="00AA160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</w:p>
        </w:tc>
        <w:tc>
          <w:tcPr>
            <w:tcW w:w="773" w:type="dxa"/>
            <w:shd w:val="pct10" w:color="auto" w:fill="auto"/>
          </w:tcPr>
          <w:p w14:paraId="790C6A04" w14:textId="7D815157" w:rsidR="00AA1601" w:rsidRDefault="00AA1601" w:rsidP="00F43836">
            <w:pPr>
              <w:spacing w:before="60" w:after="60"/>
              <w:ind w:right="58"/>
              <w:rPr>
                <w:color w:val="0000FF"/>
              </w:rPr>
            </w:pP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6C4C240C" w14:textId="1CF3871F" w:rsidR="00AA1601" w:rsidRDefault="00AA160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0FBF4B" w14:textId="18A16B17" w:rsidR="00AA1601" w:rsidRDefault="00AA1601" w:rsidP="00E52BBF">
            <w:pPr>
              <w:spacing w:before="60" w:after="60"/>
            </w:pPr>
            <w:r>
              <w:t xml:space="preserve">Passau, 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2A7F7B" w14:textId="77777777" w:rsidR="00AA1601" w:rsidRDefault="00AA1601" w:rsidP="00AA1601"/>
        </w:tc>
      </w:tr>
      <w:tr w:rsidR="00F57B8B" w14:paraId="15C4945E" w14:textId="77777777" w:rsidTr="00B53E81">
        <w:trPr>
          <w:trHeight w:val="284"/>
        </w:trPr>
        <w:tc>
          <w:tcPr>
            <w:tcW w:w="6229" w:type="dxa"/>
            <w:gridSpan w:val="2"/>
          </w:tcPr>
          <w:p w14:paraId="302554FD" w14:textId="5480A450" w:rsidR="00AA1601" w:rsidRDefault="00AA1601" w:rsidP="00E52BBF">
            <w:pPr>
              <w:spacing w:before="60" w:after="60"/>
            </w:pPr>
            <w:r>
              <w:t>Geplanter Abbau des freiwilligen AZK</w:t>
            </w:r>
          </w:p>
        </w:tc>
        <w:tc>
          <w:tcPr>
            <w:tcW w:w="773" w:type="dxa"/>
            <w:shd w:val="pct10" w:color="auto" w:fill="auto"/>
          </w:tcPr>
          <w:p w14:paraId="233A4A60" w14:textId="0F517F02" w:rsidR="00AA1601" w:rsidRDefault="00AA1601" w:rsidP="00E52BBF">
            <w:pPr>
              <w:spacing w:before="60" w:after="60"/>
              <w:ind w:right="58"/>
              <w:jc w:val="right"/>
              <w:rPr>
                <w:color w:val="0000FF"/>
              </w:rPr>
            </w:pPr>
          </w:p>
        </w:tc>
        <w:tc>
          <w:tcPr>
            <w:tcW w:w="650" w:type="dxa"/>
            <w:tcBorders>
              <w:right w:val="single" w:sz="4" w:space="0" w:color="auto"/>
            </w:tcBorders>
          </w:tcPr>
          <w:p w14:paraId="0E43FDE6" w14:textId="07BC0251" w:rsidR="00AA1601" w:rsidRDefault="00AA1601" w:rsidP="00E52BBF">
            <w:pPr>
              <w:spacing w:before="60" w:after="60"/>
            </w:pPr>
            <w:r>
              <w:t>JWS</w:t>
            </w:r>
          </w:p>
        </w:tc>
        <w:tc>
          <w:tcPr>
            <w:tcW w:w="43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701CCC" w14:textId="77777777" w:rsidR="00AA1601" w:rsidRDefault="00AA1601" w:rsidP="00AA1601"/>
        </w:tc>
        <w:tc>
          <w:tcPr>
            <w:tcW w:w="35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D9973" w14:textId="1C472059" w:rsidR="00AA1601" w:rsidRPr="00AA1601" w:rsidRDefault="00AA1601" w:rsidP="00AA1601">
            <w:pPr>
              <w:rPr>
                <w:sz w:val="16"/>
              </w:rPr>
            </w:pPr>
            <w:r w:rsidRPr="00AA1601">
              <w:rPr>
                <w:sz w:val="16"/>
              </w:rPr>
              <w:t>Unterschrift</w:t>
            </w:r>
            <w:r w:rsidR="00F57B8B">
              <w:rPr>
                <w:sz w:val="16"/>
              </w:rPr>
              <w:t xml:space="preserve">, </w:t>
            </w:r>
            <w:r w:rsidRPr="00AA1601">
              <w:rPr>
                <w:sz w:val="16"/>
              </w:rPr>
              <w:t>Dienstbezeichnung des Lehrers</w:t>
            </w:r>
          </w:p>
        </w:tc>
      </w:tr>
      <w:tr w:rsidR="00D076AA" w14:paraId="1C9701C1" w14:textId="77777777" w:rsidTr="00B53E81">
        <w:trPr>
          <w:trHeight w:val="575"/>
        </w:trPr>
        <w:tc>
          <w:tcPr>
            <w:tcW w:w="6229" w:type="dxa"/>
            <w:gridSpan w:val="2"/>
            <w:vMerge w:val="restart"/>
          </w:tcPr>
          <w:p w14:paraId="11FE99F7" w14:textId="12431CB2" w:rsidR="00D076AA" w:rsidRDefault="00D076AA" w:rsidP="00E52BBF">
            <w:pPr>
              <w:spacing w:before="60" w:after="60"/>
            </w:pPr>
            <w:r>
              <w:rPr>
                <w:b/>
              </w:rPr>
              <w:t xml:space="preserve">zu haltender Unterricht </w:t>
            </w:r>
          </w:p>
        </w:tc>
        <w:tc>
          <w:tcPr>
            <w:tcW w:w="773" w:type="dxa"/>
            <w:vMerge w:val="restart"/>
            <w:shd w:val="pct10" w:color="auto" w:fill="auto"/>
          </w:tcPr>
          <w:p w14:paraId="6F6545E9" w14:textId="44823915" w:rsidR="00D076AA" w:rsidRPr="00E52BBF" w:rsidRDefault="00D076AA" w:rsidP="00E52BBF">
            <w:pPr>
              <w:spacing w:before="60" w:after="60"/>
              <w:ind w:right="58"/>
              <w:jc w:val="right"/>
              <w:rPr>
                <w:b/>
                <w:color w:val="0000FF"/>
              </w:rPr>
            </w:pPr>
          </w:p>
        </w:tc>
        <w:tc>
          <w:tcPr>
            <w:tcW w:w="650" w:type="dxa"/>
            <w:vMerge w:val="restart"/>
            <w:tcBorders>
              <w:right w:val="single" w:sz="4" w:space="0" w:color="auto"/>
            </w:tcBorders>
          </w:tcPr>
          <w:p w14:paraId="1B37E9CB" w14:textId="1590032D" w:rsidR="00D076AA" w:rsidRDefault="00D076AA" w:rsidP="00E52BBF">
            <w:pPr>
              <w:spacing w:before="60" w:after="60"/>
            </w:pPr>
            <w:r w:rsidRPr="00E52BBF">
              <w:rPr>
                <w:b/>
              </w:rPr>
              <w:t>JWS</w:t>
            </w:r>
          </w:p>
        </w:tc>
        <w:tc>
          <w:tcPr>
            <w:tcW w:w="4338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914F7D3" w14:textId="698D1A63" w:rsidR="00D076AA" w:rsidRDefault="00D076AA" w:rsidP="00E52BBF">
            <w:pPr>
              <w:tabs>
                <w:tab w:val="left" w:pos="301"/>
              </w:tabs>
              <w:rPr>
                <w:sz w:val="16"/>
              </w:rPr>
            </w:pPr>
            <w:r w:rsidRPr="001E66BC">
              <w:rPr>
                <w:sz w:val="30"/>
              </w:rPr>
              <w:sym w:font="Wingdings 2" w:char="F02A"/>
            </w:r>
            <w:r>
              <w:rPr>
                <w:sz w:val="30"/>
              </w:rPr>
              <w:tab/>
            </w:r>
            <w:r>
              <w:t xml:space="preserve">Anordnung Mehrarbeit </w:t>
            </w:r>
            <w:r w:rsidRPr="00E52BBF">
              <w:rPr>
                <w:sz w:val="16"/>
              </w:rPr>
              <w:t xml:space="preserve">(gemäß Art 87 </w:t>
            </w:r>
            <w:proofErr w:type="spellStart"/>
            <w:r w:rsidRPr="00E52BBF">
              <w:rPr>
                <w:sz w:val="16"/>
              </w:rPr>
              <w:t>BayEUG</w:t>
            </w:r>
            <w:proofErr w:type="spellEnd"/>
            <w:r w:rsidRPr="00E52BBF">
              <w:rPr>
                <w:sz w:val="16"/>
              </w:rPr>
              <w:t>)</w:t>
            </w:r>
          </w:p>
          <w:p w14:paraId="4B10C4D2" w14:textId="06FCB090" w:rsidR="00D076AA" w:rsidRDefault="00D076AA" w:rsidP="00E52BBF">
            <w:pPr>
              <w:tabs>
                <w:tab w:val="left" w:pos="301"/>
              </w:tabs>
              <w:spacing w:before="120"/>
            </w:pPr>
            <w:r>
              <w:tab/>
              <w:t>im Umfang von ______ JWS</w:t>
            </w:r>
          </w:p>
        </w:tc>
        <w:tc>
          <w:tcPr>
            <w:tcW w:w="3543" w:type="dxa"/>
            <w:tcBorders>
              <w:top w:val="nil"/>
              <w:left w:val="nil"/>
              <w:right w:val="nil"/>
            </w:tcBorders>
          </w:tcPr>
          <w:p w14:paraId="5D5B8F58" w14:textId="77777777" w:rsidR="00D076AA" w:rsidRPr="00AA1601" w:rsidRDefault="00D076AA" w:rsidP="00E52BBF">
            <w:pPr>
              <w:rPr>
                <w:sz w:val="16"/>
              </w:rPr>
            </w:pPr>
          </w:p>
        </w:tc>
      </w:tr>
      <w:tr w:rsidR="00E52BBF" w14:paraId="5B2A5E20" w14:textId="77777777" w:rsidTr="00B53E81">
        <w:trPr>
          <w:trHeight w:val="131"/>
        </w:trPr>
        <w:tc>
          <w:tcPr>
            <w:tcW w:w="6229" w:type="dxa"/>
            <w:gridSpan w:val="2"/>
            <w:vMerge/>
          </w:tcPr>
          <w:p w14:paraId="167BFAED" w14:textId="77777777" w:rsidR="00E52BBF" w:rsidRDefault="00E52BBF" w:rsidP="00E52BBF">
            <w:pPr>
              <w:spacing w:before="60" w:after="60"/>
              <w:rPr>
                <w:b/>
              </w:rPr>
            </w:pPr>
          </w:p>
        </w:tc>
        <w:tc>
          <w:tcPr>
            <w:tcW w:w="773" w:type="dxa"/>
            <w:vMerge/>
            <w:shd w:val="pct10" w:color="auto" w:fill="auto"/>
          </w:tcPr>
          <w:p w14:paraId="2D561D5B" w14:textId="77777777" w:rsidR="00E52BBF" w:rsidRPr="00E52BBF" w:rsidRDefault="00E52BBF" w:rsidP="00E52BBF">
            <w:pPr>
              <w:spacing w:before="60" w:after="60"/>
              <w:ind w:right="58"/>
              <w:jc w:val="right"/>
              <w:rPr>
                <w:b/>
                <w:color w:val="0000FF"/>
              </w:rPr>
            </w:pPr>
          </w:p>
        </w:tc>
        <w:tc>
          <w:tcPr>
            <w:tcW w:w="650" w:type="dxa"/>
            <w:vMerge/>
            <w:tcBorders>
              <w:right w:val="single" w:sz="4" w:space="0" w:color="auto"/>
            </w:tcBorders>
          </w:tcPr>
          <w:p w14:paraId="5BB0FBEE" w14:textId="77777777" w:rsidR="00E52BBF" w:rsidRPr="00E52BBF" w:rsidRDefault="00E52BBF" w:rsidP="00E52BBF">
            <w:pPr>
              <w:spacing w:before="60" w:after="60"/>
              <w:rPr>
                <w:b/>
              </w:rPr>
            </w:pPr>
          </w:p>
        </w:tc>
        <w:tc>
          <w:tcPr>
            <w:tcW w:w="4338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2FBDCB6E" w14:textId="77777777" w:rsidR="00E52BBF" w:rsidRPr="001E66BC" w:rsidRDefault="00E52BBF" w:rsidP="00E52BBF">
            <w:pPr>
              <w:tabs>
                <w:tab w:val="left" w:pos="301"/>
              </w:tabs>
              <w:rPr>
                <w:sz w:val="3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31F901" w14:textId="0E4816F1" w:rsidR="00E52BBF" w:rsidRPr="00AA1601" w:rsidRDefault="00E52BBF" w:rsidP="00E52BBF">
            <w:pPr>
              <w:rPr>
                <w:sz w:val="16"/>
              </w:rPr>
            </w:pPr>
            <w:r w:rsidRPr="00AA1601">
              <w:rPr>
                <w:sz w:val="16"/>
              </w:rPr>
              <w:t xml:space="preserve">Unterschrift </w:t>
            </w:r>
            <w:r>
              <w:rPr>
                <w:sz w:val="16"/>
              </w:rPr>
              <w:t>Schulleitung</w:t>
            </w:r>
          </w:p>
        </w:tc>
      </w:tr>
    </w:tbl>
    <w:p w14:paraId="12AA23E2" w14:textId="2E900DF2" w:rsidR="00C928BD" w:rsidRPr="00B47541" w:rsidRDefault="00C928BD" w:rsidP="00D076AA">
      <w:pPr>
        <w:rPr>
          <w:sz w:val="2"/>
        </w:rPr>
      </w:pPr>
    </w:p>
    <w:sectPr w:rsidR="00C928BD" w:rsidRPr="00B47541" w:rsidSect="00B47541">
      <w:pgSz w:w="16840" w:h="11907" w:orient="landscape" w:code="9"/>
      <w:pgMar w:top="454" w:right="907" w:bottom="45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7C"/>
    <w:rsid w:val="00040AF1"/>
    <w:rsid w:val="000419DF"/>
    <w:rsid w:val="00043A07"/>
    <w:rsid w:val="00064317"/>
    <w:rsid w:val="000A1790"/>
    <w:rsid w:val="000B0824"/>
    <w:rsid w:val="00123945"/>
    <w:rsid w:val="00173426"/>
    <w:rsid w:val="001854C0"/>
    <w:rsid w:val="001C5B54"/>
    <w:rsid w:val="001E66BC"/>
    <w:rsid w:val="001F3972"/>
    <w:rsid w:val="00206326"/>
    <w:rsid w:val="00235E14"/>
    <w:rsid w:val="0024501A"/>
    <w:rsid w:val="00250AFA"/>
    <w:rsid w:val="00260B0B"/>
    <w:rsid w:val="002F52C3"/>
    <w:rsid w:val="002F6782"/>
    <w:rsid w:val="003323D0"/>
    <w:rsid w:val="0036483A"/>
    <w:rsid w:val="00366BD8"/>
    <w:rsid w:val="00373CFC"/>
    <w:rsid w:val="00397AD5"/>
    <w:rsid w:val="003E1621"/>
    <w:rsid w:val="004027B6"/>
    <w:rsid w:val="004041E2"/>
    <w:rsid w:val="004077C3"/>
    <w:rsid w:val="004229B7"/>
    <w:rsid w:val="0042546F"/>
    <w:rsid w:val="00443B70"/>
    <w:rsid w:val="004B00C8"/>
    <w:rsid w:val="004B7A35"/>
    <w:rsid w:val="004D1D4B"/>
    <w:rsid w:val="004D5BD5"/>
    <w:rsid w:val="004E1ACB"/>
    <w:rsid w:val="004E255F"/>
    <w:rsid w:val="004E7ABB"/>
    <w:rsid w:val="00536AD1"/>
    <w:rsid w:val="00542880"/>
    <w:rsid w:val="005437F9"/>
    <w:rsid w:val="00556A50"/>
    <w:rsid w:val="005665D7"/>
    <w:rsid w:val="0057074E"/>
    <w:rsid w:val="005740C6"/>
    <w:rsid w:val="00597BAD"/>
    <w:rsid w:val="005A4DA3"/>
    <w:rsid w:val="005D6E17"/>
    <w:rsid w:val="005F6539"/>
    <w:rsid w:val="0062667C"/>
    <w:rsid w:val="0066538D"/>
    <w:rsid w:val="006D2408"/>
    <w:rsid w:val="006D2CB3"/>
    <w:rsid w:val="006E4A00"/>
    <w:rsid w:val="006F1273"/>
    <w:rsid w:val="00720EEB"/>
    <w:rsid w:val="00721DCA"/>
    <w:rsid w:val="00775F95"/>
    <w:rsid w:val="00785C17"/>
    <w:rsid w:val="00785F0F"/>
    <w:rsid w:val="00791548"/>
    <w:rsid w:val="00792150"/>
    <w:rsid w:val="007D3536"/>
    <w:rsid w:val="00800BD3"/>
    <w:rsid w:val="008215AD"/>
    <w:rsid w:val="0083442B"/>
    <w:rsid w:val="00871314"/>
    <w:rsid w:val="00874BD5"/>
    <w:rsid w:val="008A23E0"/>
    <w:rsid w:val="009418AE"/>
    <w:rsid w:val="009441F3"/>
    <w:rsid w:val="00952271"/>
    <w:rsid w:val="00973533"/>
    <w:rsid w:val="009916D9"/>
    <w:rsid w:val="009A4AE4"/>
    <w:rsid w:val="009B27E2"/>
    <w:rsid w:val="009C15D8"/>
    <w:rsid w:val="009C1E4D"/>
    <w:rsid w:val="009C2629"/>
    <w:rsid w:val="009D7E05"/>
    <w:rsid w:val="009F22C7"/>
    <w:rsid w:val="00A06C25"/>
    <w:rsid w:val="00A30A8D"/>
    <w:rsid w:val="00A327CB"/>
    <w:rsid w:val="00A33CFA"/>
    <w:rsid w:val="00A42220"/>
    <w:rsid w:val="00A4681C"/>
    <w:rsid w:val="00A72DCD"/>
    <w:rsid w:val="00AA1601"/>
    <w:rsid w:val="00AB43CA"/>
    <w:rsid w:val="00AB587E"/>
    <w:rsid w:val="00AC5CAC"/>
    <w:rsid w:val="00AE24CE"/>
    <w:rsid w:val="00B119C9"/>
    <w:rsid w:val="00B206D1"/>
    <w:rsid w:val="00B353CC"/>
    <w:rsid w:val="00B47541"/>
    <w:rsid w:val="00B53571"/>
    <w:rsid w:val="00B53E81"/>
    <w:rsid w:val="00B81253"/>
    <w:rsid w:val="00B87B98"/>
    <w:rsid w:val="00BB08BF"/>
    <w:rsid w:val="00BC154C"/>
    <w:rsid w:val="00C542F7"/>
    <w:rsid w:val="00C928BD"/>
    <w:rsid w:val="00C957D5"/>
    <w:rsid w:val="00C96831"/>
    <w:rsid w:val="00CC25E4"/>
    <w:rsid w:val="00CF24D8"/>
    <w:rsid w:val="00D03158"/>
    <w:rsid w:val="00D076AA"/>
    <w:rsid w:val="00D225DC"/>
    <w:rsid w:val="00D3680C"/>
    <w:rsid w:val="00D37961"/>
    <w:rsid w:val="00D466D5"/>
    <w:rsid w:val="00D71154"/>
    <w:rsid w:val="00D71182"/>
    <w:rsid w:val="00DB5380"/>
    <w:rsid w:val="00DC6FC9"/>
    <w:rsid w:val="00DD2BF8"/>
    <w:rsid w:val="00DE595B"/>
    <w:rsid w:val="00E17E8B"/>
    <w:rsid w:val="00E52BBF"/>
    <w:rsid w:val="00E60C9D"/>
    <w:rsid w:val="00E62F82"/>
    <w:rsid w:val="00EB285F"/>
    <w:rsid w:val="00F20C95"/>
    <w:rsid w:val="00F27321"/>
    <w:rsid w:val="00F42192"/>
    <w:rsid w:val="00F43836"/>
    <w:rsid w:val="00F57B8B"/>
    <w:rsid w:val="00F71286"/>
    <w:rsid w:val="00FB6EEE"/>
    <w:rsid w:val="00FC0DE8"/>
    <w:rsid w:val="00FD07D7"/>
    <w:rsid w:val="00FD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0EAA1D"/>
  <w15:docId w15:val="{7B21F7CC-23C5-47E2-9FAF-29A6B6D99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26"/>
    </w:rPr>
  </w:style>
  <w:style w:type="paragraph" w:styleId="berschrift2">
    <w:name w:val="heading 2"/>
    <w:basedOn w:val="Standard"/>
    <w:next w:val="Standard"/>
    <w:link w:val="berschrift2Zchn"/>
    <w:uiPriority w:val="9"/>
    <w:qFormat/>
    <w:pPr>
      <w:keepNext/>
      <w:spacing w:before="120"/>
      <w:outlineLvl w:val="1"/>
    </w:pPr>
    <w:rPr>
      <w:i/>
      <w:color w:val="000099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rFonts w:ascii="Arial Narrow" w:hAnsi="Arial Narrow"/>
      <w:b/>
      <w:sz w:val="22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semiHidden/>
    <w:pPr>
      <w:widowControl w:val="0"/>
      <w:spacing w:before="120" w:line="240" w:lineRule="atLeast"/>
    </w:pPr>
    <w:rPr>
      <w:i/>
      <w:color w:val="000099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A4DA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A4DA3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E62F82"/>
    <w:rPr>
      <w:rFonts w:ascii="Arial" w:hAnsi="Arial"/>
      <w:i/>
      <w:color w:val="000099"/>
    </w:rPr>
  </w:style>
  <w:style w:type="table" w:styleId="Tabellenraster">
    <w:name w:val="Table Grid"/>
    <w:basedOn w:val="NormaleTabelle"/>
    <w:uiPriority w:val="59"/>
    <w:rsid w:val="00043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Vorlagen\Stundenplanvorlage%202014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34B04-38E5-452F-A8F2-0D3D30526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Stundenplanvorlage 2014.dotx</Template>
  <TotalTime>0</TotalTime>
  <Pages>1</Pages>
  <Words>217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Stundenplan</vt:lpstr>
    </vt:vector>
  </TitlesOfParts>
  <Company>Passau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Stundenplan</dc:title>
  <dc:creator>Kolmer, Jochen</dc:creator>
  <cp:lastModifiedBy>Kolmer, Jochen</cp:lastModifiedBy>
  <cp:revision>12</cp:revision>
  <cp:lastPrinted>2022-11-09T11:45:00Z</cp:lastPrinted>
  <dcterms:created xsi:type="dcterms:W3CDTF">2024-09-09T19:03:00Z</dcterms:created>
  <dcterms:modified xsi:type="dcterms:W3CDTF">2026-03-18T20:11:00Z</dcterms:modified>
</cp:coreProperties>
</file>